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kern w:val="0"/>
          <w:sz w:val="22"/>
          <w:szCs w:val="22"/>
          <w:lang w:val="en-US"/>
          <w14:ligatures w14:val="none"/>
        </w:rPr>
        <w:id w:val="-720129154"/>
        <w:docPartObj>
          <w:docPartGallery w:val="Cover Pages"/>
          <w:docPartUnique/>
        </w:docPartObj>
      </w:sdtPr>
      <w:sdtEndPr>
        <w:rPr>
          <w:caps/>
          <w:color w:val="156082" w:themeColor="accent1"/>
          <w:sz w:val="72"/>
          <w:szCs w:val="72"/>
          <w14:ligatures w14:val="standardContextual"/>
        </w:rPr>
      </w:sdtEndPr>
      <w:sdtContent>
        <w:p w14:paraId="7F716DF4" w14:textId="77777777" w:rsidR="00EF7B12" w:rsidRPr="00A25A6F" w:rsidRDefault="005B3C0D" w:rsidP="00EF7B12">
          <w:pPr>
            <w:tabs>
              <w:tab w:val="left" w:pos="5245"/>
            </w:tabs>
          </w:pPr>
          <w:r w:rsidRPr="00A25A6F">
            <w:rPr>
              <w:noProof/>
            </w:rPr>
            <mc:AlternateContent>
              <mc:Choice Requires="wpg">
                <w:drawing>
                  <wp:anchor distT="0" distB="0" distL="114300" distR="114300" simplePos="0" relativeHeight="251661312" behindDoc="1" locked="0" layoutInCell="1" allowOverlap="1" wp14:anchorId="62552108" wp14:editId="76E12039">
                    <wp:simplePos x="0" y="0"/>
                    <wp:positionH relativeFrom="column">
                      <wp:posOffset>-457200</wp:posOffset>
                    </wp:positionH>
                    <wp:positionV relativeFrom="paragraph">
                      <wp:posOffset>-457200</wp:posOffset>
                    </wp:positionV>
                    <wp:extent cx="7559040" cy="10690860"/>
                    <wp:effectExtent l="0" t="0" r="3810" b="0"/>
                    <wp:wrapNone/>
                    <wp:docPr id="103262231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90860"/>
                              <a:chOff x="0" y="0"/>
                              <a:chExt cx="68579" cy="91439"/>
                            </a:xfrm>
                          </wpg:grpSpPr>
                          <wpg:grpSp>
                            <wpg:cNvPr id="371286395" name="Group 2"/>
                            <wpg:cNvGrpSpPr>
                              <a:grpSpLocks/>
                            </wpg:cNvGrpSpPr>
                            <wpg:grpSpPr bwMode="auto">
                              <a:xfrm>
                                <a:off x="25241" y="0"/>
                                <a:ext cx="43291" cy="44910"/>
                                <a:chOff x="0" y="0"/>
                                <a:chExt cx="43291" cy="44910"/>
                              </a:xfrm>
                            </wpg:grpSpPr>
                            <wps:wsp>
                              <wps:cNvPr id="1715367697" name="Freeform 56"/>
                              <wps:cNvSpPr>
                                <a:spLocks/>
                              </wps:cNvSpPr>
                              <wps:spPr bwMode="auto">
                                <a:xfrm>
                                  <a:off x="15017" y="0"/>
                                  <a:ext cx="28274" cy="28352"/>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193551" name="Freeform 57"/>
                              <wps:cNvSpPr>
                                <a:spLocks/>
                              </wps:cNvSpPr>
                              <wps:spPr bwMode="auto">
                                <a:xfrm>
                                  <a:off x="7826" y="2270"/>
                                  <a:ext cx="35465" cy="35464"/>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18938" name="Freeform 58"/>
                              <wps:cNvSpPr>
                                <a:spLocks/>
                              </wps:cNvSpPr>
                              <wps:spPr bwMode="auto">
                                <a:xfrm>
                                  <a:off x="8413" y="1095"/>
                                  <a:ext cx="34878" cy="34877"/>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277414" name="Freeform 59"/>
                              <wps:cNvSpPr>
                                <a:spLocks/>
                              </wps:cNvSpPr>
                              <wps:spPr bwMode="auto">
                                <a:xfrm>
                                  <a:off x="12160" y="4984"/>
                                  <a:ext cx="31131" cy="31211"/>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698895" name="Freeform 60"/>
                              <wps:cNvSpPr>
                                <a:spLocks/>
                              </wps:cNvSpPr>
                              <wps:spPr bwMode="auto">
                                <a:xfrm>
                                  <a:off x="0" y="1539"/>
                                  <a:ext cx="43291" cy="43371"/>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34947795" name="Rectangle 1432774643"/>
                            <wps:cNvSpPr>
                              <a:spLocks noChangeArrowheads="1"/>
                            </wps:cNvSpPr>
                            <wps:spPr bwMode="auto">
                              <a:xfrm>
                                <a:off x="0" y="0"/>
                                <a:ext cx="68579" cy="91439"/>
                              </a:xfrm>
                              <a:prstGeom prst="rect">
                                <a:avLst/>
                              </a:prstGeom>
                              <a:gradFill rotWithShape="0">
                                <a:gsLst>
                                  <a:gs pos="0">
                                    <a:srgbClr val="457C94"/>
                                  </a:gs>
                                  <a:gs pos="10001">
                                    <a:srgbClr val="457C94"/>
                                  </a:gs>
                                  <a:gs pos="100000">
                                    <a:schemeClr val="dk2">
                                      <a:lumMod val="90000"/>
                                      <a:lumOff val="0"/>
                                    </a:schemeClr>
                                  </a:gs>
                                </a:gsLst>
                                <a:lin ang="6120000" scaled="1"/>
                              </a:gra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610E374" w14:textId="77777777" w:rsidR="00EF7B12" w:rsidRPr="00A25A6F" w:rsidRDefault="00EF7B12" w:rsidP="00EF7B12">
                                  <w:pPr>
                                    <w:pStyle w:val="NoSpacing"/>
                                    <w:rPr>
                                      <w:color w:val="FFFFFF" w:themeColor="background1"/>
                                      <w:sz w:val="48"/>
                                      <w:szCs w:val="48"/>
                                      <w:lang w:val="en-ZA"/>
                                    </w:rPr>
                                  </w:pPr>
                                </w:p>
                              </w:txbxContent>
                            </wps:txbx>
                            <wps:bodyPr rot="0" vert="horz" wrap="square" lIns="685800" tIns="685800" rIns="914400" bIns="4572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52108" id="Group 31" o:spid="_x0000_s1026" style="position:absolute;margin-left:-36pt;margin-top:-36pt;width:595.2pt;height:841.8pt;z-index:-251655168" coordsize="68579,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">
                    <v:group id="Group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">
                      <v:shape id="Freeform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" path="m4,1786l,1782,1776,r5,5l4,1786xe" filled="f" stroked="f">
                        <v:path arrowok="t" o:connecttype="custom" o:connectlocs="100808,45008800;0,44907996;44758964,0;44884983,126012;100808,45008800" o:connectangles="0,0,0,0,0"/>
                      </v:shape>
                      <v:shape id="Freeform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" path="m5,2234l,2229,2229,r5,5l5,2234xe" filled="f" stroked="f">
                        <v:path arrowok="t" o:connecttype="custom" o:connectlocs="126017,56299100;0,56173103;56174687,0;56300688,126013;126017,56299100" o:connectangles="0,0,0,0,0"/>
                      </v:shape>
                      <v:shape id="Freeform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" path="m9,2197l,2193,2188,r9,10l9,2197xe" filled="f" stroked="f">
                        <v:path arrowok="t" o:connecttype="custom" o:connectlocs="226826,55367245;0,55266440;55142007,0;55368833,252013;226826,55367245" o:connectangles="0,0,0,0,0"/>
                      </v:shape>
                      <v:shape id="Freeform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" path="m9,1966l,1957,1952,r9,9l9,1966xe" filled="f" stroked="f">
                        <v:path arrowok="t" o:connecttype="custom" o:connectlocs="226823,49547463;0,49320651;49193648,0;49420470,226827;226823,49547463" o:connectangles="0,0,0,0,0"/>
                      </v:shape>
                      <v:shape id="Freeform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" path="m,2732r,-4l2722,r5,5l,2732xe" filled="f" stroked="f">
                        <v:path arrowok="t" o:connecttype="custom" o:connectlocs="0,68851463;0,68750655;68598455,0;68724470,126017;0,68851463" o:connectangles="0,0,0,0,0"/>
                      </v:shape>
                    </v:group>
                    <v:rect id="Rectangle 1432774643" o:spid="_x0000_s1033" style="position:absolute;width:68579;height:9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" fillcolor="#457c94" stroked="f" strokeweight="1pt">
                      <v:fill color2="#0c233a [2882]" angle="348" colors="0 #457c94;6554f #457c94;1 #0d243b" focus="100%" type="gradient"/>
                      <v:textbox inset="54pt,54pt,1in,5in">
                        <w:txbxContent>
                          <w:p w14:paraId="1610E374" w14:textId="77777777" w:rsidR="00EF7B12" w:rsidRPr="00A25A6F" w:rsidRDefault="00EF7B12" w:rsidP="00EF7B12">
                            <w:pPr>
                              <w:pStyle w:val="NoSpacing"/>
                              <w:rPr>
                                <w:color w:val="FFFFFF" w:themeColor="background1"/>
                                <w:sz w:val="48"/>
                                <w:szCs w:val="48"/>
                                <w:lang w:val="en-ZA"/>
                              </w:rPr>
                            </w:pPr>
                          </w:p>
                        </w:txbxContent>
                      </v:textbox>
                    </v:rect>
                  </v:group>
                </w:pict>
              </mc:Fallback>
            </mc:AlternateContent>
          </w:r>
        </w:p>
        <w:p w14:paraId="3D943921" w14:textId="77777777" w:rsidR="00EF7B12" w:rsidRPr="00A25A6F" w:rsidRDefault="00E00041" w:rsidP="00EF7B12">
          <w:pPr>
            <w:pStyle w:val="NoSpacing"/>
            <w:rPr>
              <w:rFonts w:ascii="Century Gothic" w:eastAsiaTheme="majorEastAsia" w:hAnsi="Century Gothic" w:cs="Arial"/>
              <w:caps/>
              <w:color w:val="FFFFFF" w:themeColor="background1"/>
              <w:kern w:val="2"/>
              <w:sz w:val="64"/>
              <w:szCs w:val="64"/>
              <w:lang w:val="en-ZA"/>
            </w:rPr>
          </w:pPr>
          <w:r w:rsidRPr="00A25A6F">
            <w:rPr>
              <w:rFonts w:ascii="Century Gothic" w:hAnsi="Century Gothic"/>
              <w:noProof/>
              <w:lang w:val="en-ZA"/>
            </w:rPr>
            <w:drawing>
              <wp:anchor distT="0" distB="0" distL="114300" distR="114300" simplePos="0" relativeHeight="251651068" behindDoc="0" locked="0" layoutInCell="1" allowOverlap="1" wp14:anchorId="359E0F43" wp14:editId="0BBC4E31">
                <wp:simplePos x="0" y="0"/>
                <wp:positionH relativeFrom="page">
                  <wp:posOffset>-3810</wp:posOffset>
                </wp:positionH>
                <wp:positionV relativeFrom="paragraph">
                  <wp:posOffset>-778510</wp:posOffset>
                </wp:positionV>
                <wp:extent cx="3852000" cy="5436000"/>
                <wp:effectExtent l="0" t="0" r="0" b="0"/>
                <wp:wrapNone/>
                <wp:docPr id="3861594"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flipH="1">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5A6F">
            <w:rPr>
              <w:rFonts w:ascii="Century Gothic" w:hAnsi="Century Gothic"/>
              <w:noProof/>
              <w:lang w:val="en-ZA"/>
            </w:rPr>
            <w:drawing>
              <wp:anchor distT="0" distB="0" distL="114300" distR="114300" simplePos="0" relativeHeight="251654143" behindDoc="0" locked="0" layoutInCell="1" allowOverlap="1" wp14:anchorId="521060E7" wp14:editId="5962531C">
                <wp:simplePos x="0" y="0"/>
                <wp:positionH relativeFrom="page">
                  <wp:posOffset>-3175</wp:posOffset>
                </wp:positionH>
                <wp:positionV relativeFrom="paragraph">
                  <wp:posOffset>4479290</wp:posOffset>
                </wp:positionV>
                <wp:extent cx="3852000" cy="5436000"/>
                <wp:effectExtent l="0" t="0" r="0" b="0"/>
                <wp:wrapNone/>
                <wp:docPr id="1983359116"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flipH="1" flipV="1">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B12" w:rsidRPr="00A25A6F">
            <w:rPr>
              <w:rFonts w:ascii="Century Gothic" w:hAnsi="Century Gothic"/>
              <w:noProof/>
              <w:lang w:val="en-ZA"/>
            </w:rPr>
            <w:drawing>
              <wp:anchor distT="0" distB="0" distL="114300" distR="114300" simplePos="0" relativeHeight="251653118" behindDoc="0" locked="0" layoutInCell="1" allowOverlap="1" wp14:anchorId="2C1B472B" wp14:editId="2D8608F9">
                <wp:simplePos x="0" y="0"/>
                <wp:positionH relativeFrom="page">
                  <wp:posOffset>3710940</wp:posOffset>
                </wp:positionH>
                <wp:positionV relativeFrom="paragraph">
                  <wp:posOffset>4482465</wp:posOffset>
                </wp:positionV>
                <wp:extent cx="3852000" cy="5436000"/>
                <wp:effectExtent l="0" t="0" r="0" b="0"/>
                <wp:wrapNone/>
                <wp:docPr id="2011304572"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flipV="1">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3C0D" w:rsidRPr="00A25A6F">
            <w:rPr>
              <w:rFonts w:ascii="Century Gothic" w:hAnsi="Century Gothic"/>
              <w:noProof/>
              <w:lang w:val="en-ZA"/>
            </w:rPr>
            <mc:AlternateContent>
              <mc:Choice Requires="wps">
                <w:drawing>
                  <wp:anchor distT="0" distB="0" distL="114300" distR="114300" simplePos="0" relativeHeight="251664384" behindDoc="0" locked="0" layoutInCell="1" allowOverlap="1" wp14:anchorId="0A1315D2" wp14:editId="1938D935">
                    <wp:simplePos x="0" y="0"/>
                    <wp:positionH relativeFrom="margin">
                      <wp:posOffset>8255</wp:posOffset>
                    </wp:positionH>
                    <wp:positionV relativeFrom="paragraph">
                      <wp:posOffset>4547235</wp:posOffset>
                    </wp:positionV>
                    <wp:extent cx="6637655" cy="888365"/>
                    <wp:effectExtent l="0" t="0" r="0" b="0"/>
                    <wp:wrapNone/>
                    <wp:docPr id="7132844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655" cy="888365"/>
                            </a:xfrm>
                            <a:prstGeom prst="rect">
                              <a:avLst/>
                            </a:prstGeom>
                            <a:noFill/>
                            <a:ln w="6350">
                              <a:noFill/>
                            </a:ln>
                          </wps:spPr>
                          <wps:txbx>
                            <w:txbxContent>
                              <w:p w14:paraId="12E42844" w14:textId="77777777" w:rsidR="00EF7B12" w:rsidRPr="00A25A6F" w:rsidRDefault="00EF7B12" w:rsidP="00EF7B12">
                                <w:pPr>
                                  <w:pStyle w:val="NoSpacing"/>
                                  <w:jc w:val="center"/>
                                  <w:rPr>
                                    <w:rFonts w:ascii="Century Gothic" w:hAnsi="Century Gothic"/>
                                    <w:color w:val="FFFFFF" w:themeColor="background1"/>
                                    <w:sz w:val="48"/>
                                    <w:szCs w:val="48"/>
                                    <w:lang w:val="en-ZA"/>
                                  </w:rPr>
                                </w:pPr>
                              </w:p>
                              <w:p w14:paraId="55E96A14" w14:textId="77777777" w:rsidR="00EF7B12" w:rsidRPr="00A25A6F" w:rsidRDefault="00EF7B12" w:rsidP="00EF7B12">
                                <w:pPr>
                                  <w:pStyle w:val="NoSpacing"/>
                                  <w:jc w:val="center"/>
                                  <w:rPr>
                                    <w:rFonts w:ascii="Century Gothic" w:hAnsi="Century Gothic"/>
                                    <w:color w:val="FFFFFF" w:themeColor="background1"/>
                                    <w:sz w:val="48"/>
                                    <w:szCs w:val="48"/>
                                    <w:lang w:val="en-ZA"/>
                                  </w:rPr>
                                </w:pPr>
                                <w:r w:rsidRPr="00A25A6F">
                                  <w:rPr>
                                    <w:rFonts w:ascii="Century Gothic" w:hAnsi="Century Gothic"/>
                                    <w:color w:val="FFFFFF" w:themeColor="background1"/>
                                    <w:sz w:val="48"/>
                                    <w:szCs w:val="48"/>
                                    <w:lang w:val="en-ZA"/>
                                  </w:rPr>
                                  <w:t>Kylah Irvine -</w:t>
                                </w:r>
                                <w:r w:rsidRPr="00A25A6F">
                                  <w:rPr>
                                    <w:color w:val="FFFFFF" w:themeColor="background1"/>
                                    <w:sz w:val="48"/>
                                    <w:szCs w:val="48"/>
                                    <w:lang w:val="en-ZA"/>
                                  </w:rPr>
                                  <w:t xml:space="preserve"> </w:t>
                                </w:r>
                                <w:r w:rsidRPr="00A25A6F">
                                  <w:rPr>
                                    <w:rFonts w:ascii="Century Gothic" w:hAnsi="Century Gothic"/>
                                    <w:color w:val="FFFFFF" w:themeColor="background1"/>
                                    <w:sz w:val="48"/>
                                    <w:szCs w:val="48"/>
                                    <w:lang w:val="en-ZA"/>
                                  </w:rPr>
                                  <w:t>ST10435066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315D2" id="_x0000_t202" coordsize="21600,21600" o:spt="202" path="m,l,21600r21600,l21600,xe">
                    <v:stroke joinstyle="miter"/>
                    <v:path gradientshapeok="t" o:connecttype="rect"/>
                  </v:shapetype>
                  <v:shape id="Text Box 3" o:spid="_x0000_s1034" type="#_x0000_t202" style="position:absolute;margin-left:.65pt;margin-top:358.05pt;width:522.65pt;height:6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" filled="f" stroked="f" strokeweight=".5pt">
                    <v:textbox>
                      <w:txbxContent>
                        <w:p w14:paraId="12E42844" w14:textId="77777777" w:rsidR="00EF7B12" w:rsidRPr="00A25A6F" w:rsidRDefault="00EF7B12" w:rsidP="00EF7B12">
                          <w:pPr>
                            <w:pStyle w:val="NoSpacing"/>
                            <w:jc w:val="center"/>
                            <w:rPr>
                              <w:rFonts w:ascii="Century Gothic" w:hAnsi="Century Gothic"/>
                              <w:color w:val="FFFFFF" w:themeColor="background1"/>
                              <w:sz w:val="48"/>
                              <w:szCs w:val="48"/>
                              <w:lang w:val="en-ZA"/>
                            </w:rPr>
                          </w:pPr>
                        </w:p>
                        <w:p w14:paraId="55E96A14" w14:textId="77777777" w:rsidR="00EF7B12" w:rsidRPr="00A25A6F" w:rsidRDefault="00EF7B12" w:rsidP="00EF7B12">
                          <w:pPr>
                            <w:pStyle w:val="NoSpacing"/>
                            <w:jc w:val="center"/>
                            <w:rPr>
                              <w:rFonts w:ascii="Century Gothic" w:hAnsi="Century Gothic"/>
                              <w:color w:val="FFFFFF" w:themeColor="background1"/>
                              <w:sz w:val="48"/>
                              <w:szCs w:val="48"/>
                              <w:lang w:val="en-ZA"/>
                            </w:rPr>
                          </w:pPr>
                          <w:r w:rsidRPr="00A25A6F">
                            <w:rPr>
                              <w:rFonts w:ascii="Century Gothic" w:hAnsi="Century Gothic"/>
                              <w:color w:val="FFFFFF" w:themeColor="background1"/>
                              <w:sz w:val="48"/>
                              <w:szCs w:val="48"/>
                              <w:lang w:val="en-ZA"/>
                            </w:rPr>
                            <w:t>Kylah Irvine -</w:t>
                          </w:r>
                          <w:r w:rsidRPr="00A25A6F">
                            <w:rPr>
                              <w:color w:val="FFFFFF" w:themeColor="background1"/>
                              <w:sz w:val="48"/>
                              <w:szCs w:val="48"/>
                              <w:lang w:val="en-ZA"/>
                            </w:rPr>
                            <w:t xml:space="preserve"> </w:t>
                          </w:r>
                          <w:r w:rsidRPr="00A25A6F">
                            <w:rPr>
                              <w:rFonts w:ascii="Century Gothic" w:hAnsi="Century Gothic"/>
                              <w:color w:val="FFFFFF" w:themeColor="background1"/>
                              <w:sz w:val="48"/>
                              <w:szCs w:val="48"/>
                              <w:lang w:val="en-ZA"/>
                            </w:rPr>
                            <w:t>ST10435066</w:t>
                          </w:r>
                        </w:p>
                      </w:txbxContent>
                    </v:textbox>
                    <w10:wrap anchorx="margin"/>
                  </v:shape>
                </w:pict>
              </mc:Fallback>
            </mc:AlternateContent>
          </w:r>
          <w:r w:rsidR="005B3C0D" w:rsidRPr="00A25A6F">
            <w:rPr>
              <w:rFonts w:ascii="Century Gothic" w:hAnsi="Century Gothic"/>
              <w:noProof/>
              <w:lang w:val="en-ZA"/>
            </w:rPr>
            <mc:AlternateContent>
              <mc:Choice Requires="wps">
                <w:drawing>
                  <wp:anchor distT="45720" distB="45720" distL="114300" distR="114300" simplePos="0" relativeHeight="251663360" behindDoc="0" locked="0" layoutInCell="1" allowOverlap="1" wp14:anchorId="34F17768" wp14:editId="2E7EB09E">
                    <wp:simplePos x="0" y="0"/>
                    <wp:positionH relativeFrom="margin">
                      <wp:align>right</wp:align>
                    </wp:positionH>
                    <wp:positionV relativeFrom="paragraph">
                      <wp:posOffset>3006090</wp:posOffset>
                    </wp:positionV>
                    <wp:extent cx="6644640" cy="1927225"/>
                    <wp:effectExtent l="0" t="0" r="0" b="0"/>
                    <wp:wrapSquare wrapText="bothSides"/>
                    <wp:docPr id="7446562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640" cy="1927225"/>
                            </a:xfrm>
                            <a:prstGeom prst="rect">
                              <a:avLst/>
                            </a:prstGeom>
                            <a:noFill/>
                            <a:ln w="9525">
                              <a:noFill/>
                              <a:miter lim="800000"/>
                              <a:headEnd/>
                              <a:tailEnd/>
                            </a:ln>
                          </wps:spPr>
                          <wps:txbx>
                            <w:txbxContent>
                              <w:p w14:paraId="2B96DE0E" w14:textId="4C4C376E" w:rsidR="00EF7B12" w:rsidRPr="00A25A6F" w:rsidRDefault="001670F6" w:rsidP="00EF7B12">
                                <w:pPr>
                                  <w:pStyle w:val="NoSpacing"/>
                                  <w:jc w:val="center"/>
                                  <w:rPr>
                                    <w:color w:val="FFFFFF" w:themeColor="background1"/>
                                    <w:sz w:val="96"/>
                                    <w:szCs w:val="96"/>
                                    <w:lang w:val="en-ZA"/>
                                  </w:rPr>
                                </w:pPr>
                                <w:r w:rsidRPr="00A25A6F">
                                  <w:rPr>
                                    <w:color w:val="FFFFFF" w:themeColor="background1"/>
                                    <w:sz w:val="144"/>
                                    <w:szCs w:val="144"/>
                                    <w:lang w:val="en-ZA"/>
                                  </w:rPr>
                                  <w:t>PROG6212</w:t>
                                </w:r>
                                <w:r w:rsidR="00EF7B12" w:rsidRPr="00A25A6F">
                                  <w:rPr>
                                    <w:color w:val="FFFFFF" w:themeColor="background1"/>
                                    <w:sz w:val="144"/>
                                    <w:szCs w:val="144"/>
                                    <w:lang w:val="en-ZA"/>
                                  </w:rPr>
                                  <w:br/>
                                </w:r>
                                <w:r w:rsidRPr="00A25A6F">
                                  <w:rPr>
                                    <w:color w:val="FFFFFF" w:themeColor="background1"/>
                                    <w:sz w:val="96"/>
                                    <w:szCs w:val="96"/>
                                    <w:lang w:val="en-ZA"/>
                                  </w:rPr>
                                  <w:t>POE Part 1</w:t>
                                </w:r>
                              </w:p>
                              <w:p w14:paraId="55D182E5" w14:textId="77777777" w:rsidR="00EF7B12" w:rsidRPr="00A25A6F" w:rsidRDefault="00EF7B12" w:rsidP="00EF7B12">
                                <w:pPr>
                                  <w:pStyle w:val="NoSpacing"/>
                                  <w:jc w:val="center"/>
                                  <w:rPr>
                                    <w:color w:val="FFFFFF" w:themeColor="background1"/>
                                    <w:sz w:val="72"/>
                                    <w:szCs w:val="72"/>
                                    <w:lang w:val="en-ZA"/>
                                  </w:rPr>
                                </w:pPr>
                              </w:p>
                              <w:p w14:paraId="619773CA" w14:textId="77777777" w:rsidR="00EF7B12" w:rsidRPr="00A25A6F" w:rsidRDefault="00EF7B12" w:rsidP="00EF7B12">
                                <w:pPr>
                                  <w:pStyle w:val="NoSpacing"/>
                                  <w:jc w:val="center"/>
                                  <w:rPr>
                                    <w:color w:val="FFFFFF" w:themeColor="background1"/>
                                    <w:sz w:val="48"/>
                                    <w:szCs w:val="48"/>
                                    <w:lang w:val="en-ZA"/>
                                  </w:rPr>
                                </w:pPr>
                              </w:p>
                              <w:p w14:paraId="0A41FC1B" w14:textId="77777777" w:rsidR="00EF7B12" w:rsidRPr="00A25A6F" w:rsidRDefault="00EF7B12" w:rsidP="00EF7B12">
                                <w:pPr>
                                  <w:pStyle w:val="NoSpacing"/>
                                  <w:jc w:val="center"/>
                                  <w:rPr>
                                    <w:color w:val="FFFFFF" w:themeColor="background1"/>
                                    <w:sz w:val="48"/>
                                    <w:szCs w:val="48"/>
                                    <w:lang w:val="en-ZA"/>
                                  </w:rPr>
                                </w:pPr>
                              </w:p>
                              <w:p w14:paraId="2071449E" w14:textId="77777777" w:rsidR="00EF7B12" w:rsidRPr="00A25A6F" w:rsidRDefault="00EF7B12" w:rsidP="00EF7B1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17768" id="Text Box 1" o:spid="_x0000_s1035" type="#_x0000_t202" style="position:absolute;margin-left:472pt;margin-top:236.7pt;width:523.2pt;height:151.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" filled="f" stroked="f">
                    <v:textbox>
                      <w:txbxContent>
                        <w:p w14:paraId="2B96DE0E" w14:textId="4C4C376E" w:rsidR="00EF7B12" w:rsidRPr="00A25A6F" w:rsidRDefault="001670F6" w:rsidP="00EF7B12">
                          <w:pPr>
                            <w:pStyle w:val="NoSpacing"/>
                            <w:jc w:val="center"/>
                            <w:rPr>
                              <w:color w:val="FFFFFF" w:themeColor="background1"/>
                              <w:sz w:val="96"/>
                              <w:szCs w:val="96"/>
                              <w:lang w:val="en-ZA"/>
                            </w:rPr>
                          </w:pPr>
                          <w:r w:rsidRPr="00A25A6F">
                            <w:rPr>
                              <w:color w:val="FFFFFF" w:themeColor="background1"/>
                              <w:sz w:val="144"/>
                              <w:szCs w:val="144"/>
                              <w:lang w:val="en-ZA"/>
                            </w:rPr>
                            <w:t>PROG6212</w:t>
                          </w:r>
                          <w:r w:rsidR="00EF7B12" w:rsidRPr="00A25A6F">
                            <w:rPr>
                              <w:color w:val="FFFFFF" w:themeColor="background1"/>
                              <w:sz w:val="144"/>
                              <w:szCs w:val="144"/>
                              <w:lang w:val="en-ZA"/>
                            </w:rPr>
                            <w:br/>
                          </w:r>
                          <w:r w:rsidRPr="00A25A6F">
                            <w:rPr>
                              <w:color w:val="FFFFFF" w:themeColor="background1"/>
                              <w:sz w:val="96"/>
                              <w:szCs w:val="96"/>
                              <w:lang w:val="en-ZA"/>
                            </w:rPr>
                            <w:t>POE Part 1</w:t>
                          </w:r>
                        </w:p>
                        <w:p w14:paraId="55D182E5" w14:textId="77777777" w:rsidR="00EF7B12" w:rsidRPr="00A25A6F" w:rsidRDefault="00EF7B12" w:rsidP="00EF7B12">
                          <w:pPr>
                            <w:pStyle w:val="NoSpacing"/>
                            <w:jc w:val="center"/>
                            <w:rPr>
                              <w:color w:val="FFFFFF" w:themeColor="background1"/>
                              <w:sz w:val="72"/>
                              <w:szCs w:val="72"/>
                              <w:lang w:val="en-ZA"/>
                            </w:rPr>
                          </w:pPr>
                        </w:p>
                        <w:p w14:paraId="619773CA" w14:textId="77777777" w:rsidR="00EF7B12" w:rsidRPr="00A25A6F" w:rsidRDefault="00EF7B12" w:rsidP="00EF7B12">
                          <w:pPr>
                            <w:pStyle w:val="NoSpacing"/>
                            <w:jc w:val="center"/>
                            <w:rPr>
                              <w:color w:val="FFFFFF" w:themeColor="background1"/>
                              <w:sz w:val="48"/>
                              <w:szCs w:val="48"/>
                              <w:lang w:val="en-ZA"/>
                            </w:rPr>
                          </w:pPr>
                        </w:p>
                        <w:p w14:paraId="0A41FC1B" w14:textId="77777777" w:rsidR="00EF7B12" w:rsidRPr="00A25A6F" w:rsidRDefault="00EF7B12" w:rsidP="00EF7B12">
                          <w:pPr>
                            <w:pStyle w:val="NoSpacing"/>
                            <w:jc w:val="center"/>
                            <w:rPr>
                              <w:color w:val="FFFFFF" w:themeColor="background1"/>
                              <w:sz w:val="48"/>
                              <w:szCs w:val="48"/>
                              <w:lang w:val="en-ZA"/>
                            </w:rPr>
                          </w:pPr>
                        </w:p>
                        <w:p w14:paraId="2071449E" w14:textId="77777777" w:rsidR="00EF7B12" w:rsidRPr="00A25A6F" w:rsidRDefault="00EF7B12" w:rsidP="00EF7B12">
                          <w:pPr>
                            <w:jc w:val="center"/>
                          </w:pPr>
                        </w:p>
                      </w:txbxContent>
                    </v:textbox>
                    <w10:wrap type="square" anchorx="margin"/>
                  </v:shape>
                </w:pict>
              </mc:Fallback>
            </mc:AlternateContent>
          </w:r>
          <w:r w:rsidR="00EF7B12" w:rsidRPr="00A25A6F">
            <w:rPr>
              <w:rFonts w:ascii="Century Gothic" w:hAnsi="Century Gothic"/>
              <w:caps/>
              <w:color w:val="156082" w:themeColor="accent1"/>
              <w:sz w:val="72"/>
              <w:szCs w:val="72"/>
              <w:lang w:val="en-ZA"/>
            </w:rPr>
            <w:br w:type="page"/>
          </w:r>
          <w:r w:rsidRPr="00A25A6F">
            <w:rPr>
              <w:rFonts w:ascii="Century Gothic" w:hAnsi="Century Gothic"/>
              <w:noProof/>
              <w:lang w:val="en-ZA"/>
            </w:rPr>
            <w:drawing>
              <wp:anchor distT="0" distB="0" distL="114300" distR="114300" simplePos="0" relativeHeight="251652093" behindDoc="0" locked="0" layoutInCell="1" allowOverlap="1" wp14:anchorId="4D4A5D16" wp14:editId="38E1FDF8">
                <wp:simplePos x="0" y="0"/>
                <wp:positionH relativeFrom="page">
                  <wp:posOffset>3705225</wp:posOffset>
                </wp:positionH>
                <wp:positionV relativeFrom="paragraph">
                  <wp:posOffset>-774065</wp:posOffset>
                </wp:positionV>
                <wp:extent cx="3852000" cy="5436000"/>
                <wp:effectExtent l="0" t="0" r="0" b="0"/>
                <wp:wrapNone/>
                <wp:docPr id="854221684"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sdt>
      <w:sdtPr>
        <w:rPr>
          <w:rFonts w:ascii="Century Gothic" w:eastAsiaTheme="minorHAnsi" w:hAnsi="Century Gothic" w:cstheme="minorBidi"/>
          <w:color w:val="auto"/>
          <w:kern w:val="2"/>
          <w:sz w:val="24"/>
          <w:szCs w:val="24"/>
          <w:lang w:val="en-ZA"/>
          <w14:ligatures w14:val="standardContextual"/>
        </w:rPr>
        <w:id w:val="1735206605"/>
        <w:docPartObj>
          <w:docPartGallery w:val="Table of Contents"/>
          <w:docPartUnique/>
        </w:docPartObj>
      </w:sdtPr>
      <w:sdtEndPr>
        <w:rPr>
          <w:b/>
          <w:bCs/>
        </w:rPr>
      </w:sdtEndPr>
      <w:sdtContent>
        <w:p w14:paraId="14E51252" w14:textId="71A72158" w:rsidR="00100C69" w:rsidRPr="00A25A6F" w:rsidRDefault="00100C69" w:rsidP="00594793">
          <w:pPr>
            <w:pStyle w:val="TOCHeading"/>
            <w:jc w:val="center"/>
            <w:rPr>
              <w:rFonts w:ascii="Arial" w:hAnsi="Arial" w:cs="Arial"/>
              <w:sz w:val="44"/>
              <w:szCs w:val="44"/>
              <w:lang w:val="en-ZA"/>
            </w:rPr>
          </w:pPr>
          <w:r w:rsidRPr="00A25A6F">
            <w:rPr>
              <w:rFonts w:ascii="Arial" w:hAnsi="Arial" w:cs="Arial"/>
              <w:sz w:val="44"/>
              <w:szCs w:val="44"/>
              <w:lang w:val="en-ZA"/>
            </w:rPr>
            <w:t>Table of Contents</w:t>
          </w:r>
        </w:p>
        <w:p w14:paraId="394BA291" w14:textId="4E4A7247" w:rsidR="00F95729" w:rsidRDefault="00100C69">
          <w:pPr>
            <w:pStyle w:val="TOC1"/>
            <w:rPr>
              <w:rFonts w:asciiTheme="minorHAnsi" w:hAnsiTheme="minorHAnsi" w:cstheme="minorBidi"/>
              <w:b w:val="0"/>
              <w:bCs w:val="0"/>
              <w:kern w:val="2"/>
              <w:sz w:val="24"/>
              <w:szCs w:val="24"/>
              <w:lang w:val="en-ZA" w:eastAsia="en-ZA"/>
              <w14:ligatures w14:val="standardContextual"/>
            </w:rPr>
          </w:pPr>
          <w:r w:rsidRPr="00A25A6F">
            <w:rPr>
              <w:noProof w:val="0"/>
              <w:lang w:val="en-ZA"/>
            </w:rPr>
            <w:fldChar w:fldCharType="begin"/>
          </w:r>
          <w:r w:rsidRPr="00A25A6F">
            <w:rPr>
              <w:noProof w:val="0"/>
              <w:lang w:val="en-ZA"/>
            </w:rPr>
            <w:instrText xml:space="preserve"> TOC \h \z \t "Heading 1,2,Heading 2,3,Heading 3,4,Title,1" </w:instrText>
          </w:r>
          <w:r w:rsidRPr="00A25A6F">
            <w:rPr>
              <w:noProof w:val="0"/>
              <w:lang w:val="en-ZA"/>
            </w:rPr>
            <w:fldChar w:fldCharType="separate"/>
          </w:r>
          <w:hyperlink w:anchor="_Toc208211741" w:history="1">
            <w:r w:rsidR="00F95729" w:rsidRPr="00FA2B63">
              <w:rPr>
                <w:rStyle w:val="Hyperlink"/>
              </w:rPr>
              <w:t>Introduction</w:t>
            </w:r>
            <w:r w:rsidR="00F95729">
              <w:rPr>
                <w:webHidden/>
              </w:rPr>
              <w:tab/>
            </w:r>
            <w:r w:rsidR="00F95729">
              <w:rPr>
                <w:webHidden/>
              </w:rPr>
              <w:fldChar w:fldCharType="begin"/>
            </w:r>
            <w:r w:rsidR="00F95729">
              <w:rPr>
                <w:webHidden/>
              </w:rPr>
              <w:instrText xml:space="preserve"> PAGEREF _Toc208211741 \h </w:instrText>
            </w:r>
            <w:r w:rsidR="00F95729">
              <w:rPr>
                <w:webHidden/>
              </w:rPr>
            </w:r>
            <w:r w:rsidR="00F95729">
              <w:rPr>
                <w:webHidden/>
              </w:rPr>
              <w:fldChar w:fldCharType="separate"/>
            </w:r>
            <w:r w:rsidR="00F95729">
              <w:rPr>
                <w:webHidden/>
              </w:rPr>
              <w:t>4</w:t>
            </w:r>
            <w:r w:rsidR="00F95729">
              <w:rPr>
                <w:webHidden/>
              </w:rPr>
              <w:fldChar w:fldCharType="end"/>
            </w:r>
          </w:hyperlink>
        </w:p>
        <w:p w14:paraId="25A876D5" w14:textId="6B71882D" w:rsidR="00F95729" w:rsidRPr="00AA3637" w:rsidRDefault="00F95729" w:rsidP="00A1477A">
          <w:pPr>
            <w:pStyle w:val="TOC2"/>
            <w:tabs>
              <w:tab w:val="right" w:leader="dot" w:pos="10456"/>
            </w:tabs>
            <w:rPr>
              <w:kern w:val="2"/>
              <w:sz w:val="28"/>
              <w:szCs w:val="28"/>
              <w:lang w:val="en-ZA" w:eastAsia="en-ZA"/>
              <w14:ligatures w14:val="standardContextual"/>
            </w:rPr>
          </w:pPr>
          <w:hyperlink w:anchor="_Toc208211742" w:history="1">
            <w:r w:rsidRPr="00AA3637">
              <w:rPr>
                <w:rStyle w:val="Hyperlink"/>
              </w:rPr>
              <w:t>Purpose of the POE</w:t>
            </w:r>
            <w:r w:rsidRPr="00AA3637">
              <w:rPr>
                <w:webHidden/>
              </w:rPr>
              <w:tab/>
            </w:r>
            <w:r w:rsidRPr="00AA3637">
              <w:rPr>
                <w:webHidden/>
              </w:rPr>
              <w:fldChar w:fldCharType="begin"/>
            </w:r>
            <w:r w:rsidRPr="00AA3637">
              <w:rPr>
                <w:webHidden/>
              </w:rPr>
              <w:instrText xml:space="preserve"> PAGEREF _Toc208211742 \h </w:instrText>
            </w:r>
            <w:r w:rsidRPr="00AA3637">
              <w:rPr>
                <w:webHidden/>
              </w:rPr>
            </w:r>
            <w:r w:rsidRPr="00AA3637">
              <w:rPr>
                <w:webHidden/>
              </w:rPr>
              <w:fldChar w:fldCharType="separate"/>
            </w:r>
            <w:r w:rsidRPr="00AA3637">
              <w:rPr>
                <w:webHidden/>
              </w:rPr>
              <w:t>4</w:t>
            </w:r>
            <w:r w:rsidRPr="00AA3637">
              <w:rPr>
                <w:webHidden/>
              </w:rPr>
              <w:fldChar w:fldCharType="end"/>
            </w:r>
          </w:hyperlink>
        </w:p>
        <w:p w14:paraId="4AE3A145" w14:textId="04390A8B" w:rsidR="00F95729" w:rsidRPr="00A1477A" w:rsidRDefault="00F95729" w:rsidP="00A1477A">
          <w:pPr>
            <w:pStyle w:val="TOC2"/>
            <w:tabs>
              <w:tab w:val="right" w:leader="dot" w:pos="10456"/>
            </w:tabs>
          </w:pPr>
          <w:hyperlink w:anchor="_Toc208211743" w:history="1">
            <w:r w:rsidRPr="00A1477A">
              <w:t>System Overview</w:t>
            </w:r>
            <w:r w:rsidRPr="00AA3637">
              <w:rPr>
                <w:webHidden/>
              </w:rPr>
              <w:tab/>
            </w:r>
            <w:r w:rsidRPr="00AA3637">
              <w:rPr>
                <w:webHidden/>
              </w:rPr>
              <w:fldChar w:fldCharType="begin"/>
            </w:r>
            <w:r w:rsidRPr="00AA3637">
              <w:rPr>
                <w:webHidden/>
              </w:rPr>
              <w:instrText xml:space="preserve"> PAGEREF _Toc208211743 \h </w:instrText>
            </w:r>
            <w:r w:rsidRPr="00AA3637">
              <w:rPr>
                <w:webHidden/>
              </w:rPr>
            </w:r>
            <w:r w:rsidRPr="00AA3637">
              <w:rPr>
                <w:webHidden/>
              </w:rPr>
              <w:fldChar w:fldCharType="separate"/>
            </w:r>
            <w:r w:rsidRPr="00AA3637">
              <w:rPr>
                <w:webHidden/>
              </w:rPr>
              <w:t>5</w:t>
            </w:r>
            <w:r w:rsidRPr="00AA3637">
              <w:rPr>
                <w:webHidden/>
              </w:rPr>
              <w:fldChar w:fldCharType="end"/>
            </w:r>
          </w:hyperlink>
        </w:p>
        <w:p w14:paraId="19AEB061" w14:textId="54473F1C" w:rsidR="00F95729" w:rsidRPr="00A1477A" w:rsidRDefault="00F95729" w:rsidP="00A1477A">
          <w:pPr>
            <w:pStyle w:val="TOC2"/>
            <w:tabs>
              <w:tab w:val="right" w:leader="dot" w:pos="10456"/>
            </w:tabs>
          </w:pPr>
          <w:hyperlink w:anchor="_Toc208211744" w:history="1">
            <w:r w:rsidRPr="00A1477A">
              <w:t>Target Users</w:t>
            </w:r>
            <w:r w:rsidRPr="00AA3637">
              <w:rPr>
                <w:webHidden/>
              </w:rPr>
              <w:tab/>
            </w:r>
            <w:r w:rsidRPr="00AA3637">
              <w:rPr>
                <w:webHidden/>
              </w:rPr>
              <w:fldChar w:fldCharType="begin"/>
            </w:r>
            <w:r w:rsidRPr="00AA3637">
              <w:rPr>
                <w:webHidden/>
              </w:rPr>
              <w:instrText xml:space="preserve"> PAGEREF _Toc208211744 \h </w:instrText>
            </w:r>
            <w:r w:rsidRPr="00AA3637">
              <w:rPr>
                <w:webHidden/>
              </w:rPr>
            </w:r>
            <w:r w:rsidRPr="00AA3637">
              <w:rPr>
                <w:webHidden/>
              </w:rPr>
              <w:fldChar w:fldCharType="separate"/>
            </w:r>
            <w:r w:rsidRPr="00AA3637">
              <w:rPr>
                <w:webHidden/>
              </w:rPr>
              <w:t>6</w:t>
            </w:r>
            <w:r w:rsidRPr="00AA3637">
              <w:rPr>
                <w:webHidden/>
              </w:rPr>
              <w:fldChar w:fldCharType="end"/>
            </w:r>
          </w:hyperlink>
        </w:p>
        <w:p w14:paraId="335F90FA" w14:textId="77777777" w:rsidR="00AA3637" w:rsidRPr="00AA3637" w:rsidRDefault="00AA3637" w:rsidP="00AA3637">
          <w:pPr>
            <w:rPr>
              <w:lang w:val="en-US"/>
            </w:rPr>
          </w:pPr>
        </w:p>
        <w:p w14:paraId="5DB14AAF" w14:textId="405D0209"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45" w:history="1">
            <w:r w:rsidRPr="00FA2B63">
              <w:rPr>
                <w:rStyle w:val="Hyperlink"/>
              </w:rPr>
              <w:t>Design Overview</w:t>
            </w:r>
            <w:r>
              <w:rPr>
                <w:webHidden/>
              </w:rPr>
              <w:tab/>
            </w:r>
            <w:r>
              <w:rPr>
                <w:webHidden/>
              </w:rPr>
              <w:fldChar w:fldCharType="begin"/>
            </w:r>
            <w:r>
              <w:rPr>
                <w:webHidden/>
              </w:rPr>
              <w:instrText xml:space="preserve"> PAGEREF _Toc208211745 \h </w:instrText>
            </w:r>
            <w:r>
              <w:rPr>
                <w:webHidden/>
              </w:rPr>
            </w:r>
            <w:r>
              <w:rPr>
                <w:webHidden/>
              </w:rPr>
              <w:fldChar w:fldCharType="separate"/>
            </w:r>
            <w:r>
              <w:rPr>
                <w:webHidden/>
              </w:rPr>
              <w:t>7</w:t>
            </w:r>
            <w:r>
              <w:rPr>
                <w:webHidden/>
              </w:rPr>
              <w:fldChar w:fldCharType="end"/>
            </w:r>
          </w:hyperlink>
        </w:p>
        <w:p w14:paraId="758B066B" w14:textId="3BF5E0B9" w:rsidR="00F95729" w:rsidRPr="00A1477A" w:rsidRDefault="00F95729" w:rsidP="00A1477A">
          <w:pPr>
            <w:pStyle w:val="TOC2"/>
            <w:tabs>
              <w:tab w:val="right" w:leader="dot" w:pos="10456"/>
            </w:tabs>
          </w:pPr>
          <w:hyperlink w:anchor="_Toc208211746" w:history="1">
            <w:r w:rsidRPr="00A1477A">
              <w:t>Architecture Choice: MVC or WPF</w:t>
            </w:r>
            <w:r w:rsidRPr="00AA3637">
              <w:rPr>
                <w:webHidden/>
              </w:rPr>
              <w:tab/>
            </w:r>
            <w:r w:rsidRPr="00AA3637">
              <w:rPr>
                <w:webHidden/>
              </w:rPr>
              <w:fldChar w:fldCharType="begin"/>
            </w:r>
            <w:r w:rsidRPr="00AA3637">
              <w:rPr>
                <w:webHidden/>
              </w:rPr>
              <w:instrText xml:space="preserve"> PAGEREF _Toc208211746 \h </w:instrText>
            </w:r>
            <w:r w:rsidRPr="00AA3637">
              <w:rPr>
                <w:webHidden/>
              </w:rPr>
            </w:r>
            <w:r w:rsidRPr="00AA3637">
              <w:rPr>
                <w:webHidden/>
              </w:rPr>
              <w:fldChar w:fldCharType="separate"/>
            </w:r>
            <w:r w:rsidRPr="00AA3637">
              <w:rPr>
                <w:webHidden/>
              </w:rPr>
              <w:t>7</w:t>
            </w:r>
            <w:r w:rsidRPr="00AA3637">
              <w:rPr>
                <w:webHidden/>
              </w:rPr>
              <w:fldChar w:fldCharType="end"/>
            </w:r>
          </w:hyperlink>
        </w:p>
        <w:p w14:paraId="718237D2" w14:textId="3A415711" w:rsidR="00F95729" w:rsidRPr="00A1477A" w:rsidRDefault="00F95729" w:rsidP="00A1477A">
          <w:pPr>
            <w:pStyle w:val="TOC2"/>
            <w:tabs>
              <w:tab w:val="right" w:leader="dot" w:pos="10456"/>
            </w:tabs>
          </w:pPr>
          <w:hyperlink w:anchor="_Toc208211747" w:history="1">
            <w:r w:rsidRPr="00A1477A">
              <w:t>Reason for Selection</w:t>
            </w:r>
            <w:r w:rsidRPr="00AA3637">
              <w:rPr>
                <w:webHidden/>
              </w:rPr>
              <w:tab/>
            </w:r>
            <w:r w:rsidRPr="00AA3637">
              <w:rPr>
                <w:webHidden/>
              </w:rPr>
              <w:fldChar w:fldCharType="begin"/>
            </w:r>
            <w:r w:rsidRPr="00AA3637">
              <w:rPr>
                <w:webHidden/>
              </w:rPr>
              <w:instrText xml:space="preserve"> PAGEREF _Toc208211747 \h </w:instrText>
            </w:r>
            <w:r w:rsidRPr="00AA3637">
              <w:rPr>
                <w:webHidden/>
              </w:rPr>
            </w:r>
            <w:r w:rsidRPr="00AA3637">
              <w:rPr>
                <w:webHidden/>
              </w:rPr>
              <w:fldChar w:fldCharType="separate"/>
            </w:r>
            <w:r w:rsidRPr="00AA3637">
              <w:rPr>
                <w:webHidden/>
              </w:rPr>
              <w:t>8</w:t>
            </w:r>
            <w:r w:rsidRPr="00AA3637">
              <w:rPr>
                <w:webHidden/>
              </w:rPr>
              <w:fldChar w:fldCharType="end"/>
            </w:r>
          </w:hyperlink>
        </w:p>
        <w:p w14:paraId="2BA4645C" w14:textId="18CB30BC" w:rsidR="00F95729" w:rsidRPr="00A1477A" w:rsidRDefault="00F95729" w:rsidP="00A1477A">
          <w:pPr>
            <w:pStyle w:val="TOC2"/>
            <w:tabs>
              <w:tab w:val="right" w:leader="dot" w:pos="10456"/>
            </w:tabs>
          </w:pPr>
          <w:hyperlink w:anchor="_Toc208211748" w:history="1">
            <w:r w:rsidRPr="00A1477A">
              <w:t>Main Functional Components</w:t>
            </w:r>
            <w:r w:rsidRPr="00AA3637">
              <w:rPr>
                <w:webHidden/>
              </w:rPr>
              <w:tab/>
            </w:r>
            <w:r w:rsidRPr="00AA3637">
              <w:rPr>
                <w:webHidden/>
              </w:rPr>
              <w:fldChar w:fldCharType="begin"/>
            </w:r>
            <w:r w:rsidRPr="00AA3637">
              <w:rPr>
                <w:webHidden/>
              </w:rPr>
              <w:instrText xml:space="preserve"> PAGEREF _Toc208211748 \h </w:instrText>
            </w:r>
            <w:r w:rsidRPr="00AA3637">
              <w:rPr>
                <w:webHidden/>
              </w:rPr>
            </w:r>
            <w:r w:rsidRPr="00AA3637">
              <w:rPr>
                <w:webHidden/>
              </w:rPr>
              <w:fldChar w:fldCharType="separate"/>
            </w:r>
            <w:r w:rsidRPr="00AA3637">
              <w:rPr>
                <w:webHidden/>
              </w:rPr>
              <w:t>9</w:t>
            </w:r>
            <w:r w:rsidRPr="00AA3637">
              <w:rPr>
                <w:webHidden/>
              </w:rPr>
              <w:fldChar w:fldCharType="end"/>
            </w:r>
          </w:hyperlink>
        </w:p>
        <w:p w14:paraId="5CAAD4A5" w14:textId="58380102" w:rsidR="00F95729" w:rsidRPr="00A1477A" w:rsidRDefault="00F95729" w:rsidP="00A1477A">
          <w:pPr>
            <w:pStyle w:val="TOC2"/>
            <w:tabs>
              <w:tab w:val="right" w:leader="dot" w:pos="10456"/>
            </w:tabs>
          </w:pPr>
          <w:hyperlink w:anchor="_Toc208211749" w:history="1">
            <w:r w:rsidRPr="00A1477A">
              <w:t>Design Objectives</w:t>
            </w:r>
            <w:r w:rsidRPr="00AA3637">
              <w:rPr>
                <w:webHidden/>
              </w:rPr>
              <w:tab/>
            </w:r>
            <w:r w:rsidRPr="00AA3637">
              <w:rPr>
                <w:webHidden/>
              </w:rPr>
              <w:fldChar w:fldCharType="begin"/>
            </w:r>
            <w:r w:rsidRPr="00AA3637">
              <w:rPr>
                <w:webHidden/>
              </w:rPr>
              <w:instrText xml:space="preserve"> PAGEREF _Toc208211749 \h </w:instrText>
            </w:r>
            <w:r w:rsidRPr="00AA3637">
              <w:rPr>
                <w:webHidden/>
              </w:rPr>
            </w:r>
            <w:r w:rsidRPr="00AA3637">
              <w:rPr>
                <w:webHidden/>
              </w:rPr>
              <w:fldChar w:fldCharType="separate"/>
            </w:r>
            <w:r w:rsidRPr="00AA3637">
              <w:rPr>
                <w:webHidden/>
              </w:rPr>
              <w:t>10</w:t>
            </w:r>
            <w:r w:rsidRPr="00AA3637">
              <w:rPr>
                <w:webHidden/>
              </w:rPr>
              <w:fldChar w:fldCharType="end"/>
            </w:r>
          </w:hyperlink>
        </w:p>
        <w:p w14:paraId="4407AEB6" w14:textId="77777777" w:rsidR="00AA3637" w:rsidRPr="00AA3637" w:rsidRDefault="00AA3637" w:rsidP="00AA3637">
          <w:pPr>
            <w:rPr>
              <w:lang w:val="en-US"/>
            </w:rPr>
          </w:pPr>
        </w:p>
        <w:p w14:paraId="20AC92C3" w14:textId="40E3C516"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50" w:history="1">
            <w:r w:rsidRPr="00FA2B63">
              <w:rPr>
                <w:rStyle w:val="Hyperlink"/>
              </w:rPr>
              <w:t>Assumptions and Constraints</w:t>
            </w:r>
            <w:r>
              <w:rPr>
                <w:webHidden/>
              </w:rPr>
              <w:tab/>
            </w:r>
            <w:r>
              <w:rPr>
                <w:webHidden/>
              </w:rPr>
              <w:fldChar w:fldCharType="begin"/>
            </w:r>
            <w:r>
              <w:rPr>
                <w:webHidden/>
              </w:rPr>
              <w:instrText xml:space="preserve"> PAGEREF _Toc208211750 \h </w:instrText>
            </w:r>
            <w:r>
              <w:rPr>
                <w:webHidden/>
              </w:rPr>
            </w:r>
            <w:r>
              <w:rPr>
                <w:webHidden/>
              </w:rPr>
              <w:fldChar w:fldCharType="separate"/>
            </w:r>
            <w:r>
              <w:rPr>
                <w:webHidden/>
              </w:rPr>
              <w:t>11</w:t>
            </w:r>
            <w:r>
              <w:rPr>
                <w:webHidden/>
              </w:rPr>
              <w:fldChar w:fldCharType="end"/>
            </w:r>
          </w:hyperlink>
        </w:p>
        <w:p w14:paraId="17870DFF" w14:textId="6AF464E1" w:rsidR="00F95729" w:rsidRPr="00A1477A" w:rsidRDefault="00F95729" w:rsidP="00A1477A">
          <w:pPr>
            <w:pStyle w:val="TOC2"/>
            <w:tabs>
              <w:tab w:val="right" w:leader="dot" w:pos="10456"/>
            </w:tabs>
          </w:pPr>
          <w:hyperlink w:anchor="_Toc208211751" w:history="1">
            <w:r w:rsidRPr="00A1477A">
              <w:t>Assumptions About Users, Data &amp; Process</w:t>
            </w:r>
            <w:r w:rsidRPr="00A1477A">
              <w:rPr>
                <w:webHidden/>
              </w:rPr>
              <w:tab/>
            </w:r>
            <w:r w:rsidRPr="00A1477A">
              <w:rPr>
                <w:webHidden/>
              </w:rPr>
              <w:fldChar w:fldCharType="begin"/>
            </w:r>
            <w:r w:rsidRPr="00A1477A">
              <w:rPr>
                <w:webHidden/>
              </w:rPr>
              <w:instrText xml:space="preserve"> PAGEREF _Toc208211751 \h </w:instrText>
            </w:r>
            <w:r w:rsidRPr="00A1477A">
              <w:rPr>
                <w:webHidden/>
              </w:rPr>
            </w:r>
            <w:r w:rsidRPr="00A1477A">
              <w:rPr>
                <w:webHidden/>
              </w:rPr>
              <w:fldChar w:fldCharType="separate"/>
            </w:r>
            <w:r w:rsidRPr="00A1477A">
              <w:rPr>
                <w:webHidden/>
              </w:rPr>
              <w:t>11</w:t>
            </w:r>
            <w:r w:rsidRPr="00A1477A">
              <w:rPr>
                <w:webHidden/>
              </w:rPr>
              <w:fldChar w:fldCharType="end"/>
            </w:r>
          </w:hyperlink>
        </w:p>
        <w:p w14:paraId="3330AA3B" w14:textId="6930262A" w:rsidR="00F95729" w:rsidRPr="00A1477A" w:rsidRDefault="00F95729" w:rsidP="00A1477A">
          <w:pPr>
            <w:pStyle w:val="TOC2"/>
            <w:tabs>
              <w:tab w:val="right" w:leader="dot" w:pos="10456"/>
            </w:tabs>
          </w:pPr>
          <w:hyperlink w:anchor="_Toc208211752" w:history="1">
            <w:r w:rsidRPr="00A1477A">
              <w:t>System Constraints</w:t>
            </w:r>
            <w:r w:rsidRPr="00A1477A">
              <w:rPr>
                <w:webHidden/>
              </w:rPr>
              <w:tab/>
            </w:r>
            <w:r w:rsidRPr="00A1477A">
              <w:rPr>
                <w:webHidden/>
              </w:rPr>
              <w:fldChar w:fldCharType="begin"/>
            </w:r>
            <w:r w:rsidRPr="00A1477A">
              <w:rPr>
                <w:webHidden/>
              </w:rPr>
              <w:instrText xml:space="preserve"> PAGEREF _Toc208211752 \h </w:instrText>
            </w:r>
            <w:r w:rsidRPr="00A1477A">
              <w:rPr>
                <w:webHidden/>
              </w:rPr>
            </w:r>
            <w:r w:rsidRPr="00A1477A">
              <w:rPr>
                <w:webHidden/>
              </w:rPr>
              <w:fldChar w:fldCharType="separate"/>
            </w:r>
            <w:r w:rsidRPr="00A1477A">
              <w:rPr>
                <w:webHidden/>
              </w:rPr>
              <w:t>12</w:t>
            </w:r>
            <w:r w:rsidRPr="00A1477A">
              <w:rPr>
                <w:webHidden/>
              </w:rPr>
              <w:fldChar w:fldCharType="end"/>
            </w:r>
          </w:hyperlink>
        </w:p>
        <w:p w14:paraId="526F859C" w14:textId="77777777" w:rsidR="00AA3637" w:rsidRPr="00AA3637" w:rsidRDefault="00AA3637" w:rsidP="00AA3637">
          <w:pPr>
            <w:rPr>
              <w:lang w:val="en-US"/>
            </w:rPr>
          </w:pPr>
        </w:p>
        <w:p w14:paraId="6CFF74EB" w14:textId="48AED19A"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53" w:history="1">
            <w:r w:rsidRPr="00FA2B63">
              <w:rPr>
                <w:rStyle w:val="Hyperlink"/>
              </w:rPr>
              <w:t>Database Design</w:t>
            </w:r>
            <w:r>
              <w:rPr>
                <w:webHidden/>
              </w:rPr>
              <w:tab/>
            </w:r>
            <w:r>
              <w:rPr>
                <w:webHidden/>
              </w:rPr>
              <w:fldChar w:fldCharType="begin"/>
            </w:r>
            <w:r>
              <w:rPr>
                <w:webHidden/>
              </w:rPr>
              <w:instrText xml:space="preserve"> PAGEREF _Toc208211753 \h </w:instrText>
            </w:r>
            <w:r>
              <w:rPr>
                <w:webHidden/>
              </w:rPr>
            </w:r>
            <w:r>
              <w:rPr>
                <w:webHidden/>
              </w:rPr>
              <w:fldChar w:fldCharType="separate"/>
            </w:r>
            <w:r>
              <w:rPr>
                <w:webHidden/>
              </w:rPr>
              <w:t>14</w:t>
            </w:r>
            <w:r>
              <w:rPr>
                <w:webHidden/>
              </w:rPr>
              <w:fldChar w:fldCharType="end"/>
            </w:r>
          </w:hyperlink>
        </w:p>
        <w:p w14:paraId="1F355342" w14:textId="5EAFCEC6" w:rsidR="00F95729" w:rsidRPr="00A1477A" w:rsidRDefault="00F95729" w:rsidP="00A1477A">
          <w:pPr>
            <w:pStyle w:val="TOC2"/>
            <w:tabs>
              <w:tab w:val="right" w:leader="dot" w:pos="10456"/>
            </w:tabs>
          </w:pPr>
          <w:hyperlink w:anchor="_Toc208211754" w:history="1">
            <w:r w:rsidRPr="00A1477A">
              <w:t>Entities and Relationships</w:t>
            </w:r>
            <w:r w:rsidRPr="00A1477A">
              <w:rPr>
                <w:webHidden/>
              </w:rPr>
              <w:tab/>
            </w:r>
            <w:r w:rsidRPr="00A1477A">
              <w:rPr>
                <w:webHidden/>
              </w:rPr>
              <w:fldChar w:fldCharType="begin"/>
            </w:r>
            <w:r w:rsidRPr="00A1477A">
              <w:rPr>
                <w:webHidden/>
              </w:rPr>
              <w:instrText xml:space="preserve"> PAGEREF _Toc208211754 \h </w:instrText>
            </w:r>
            <w:r w:rsidRPr="00A1477A">
              <w:rPr>
                <w:webHidden/>
              </w:rPr>
            </w:r>
            <w:r w:rsidRPr="00A1477A">
              <w:rPr>
                <w:webHidden/>
              </w:rPr>
              <w:fldChar w:fldCharType="separate"/>
            </w:r>
            <w:r w:rsidRPr="00A1477A">
              <w:rPr>
                <w:webHidden/>
              </w:rPr>
              <w:t>14</w:t>
            </w:r>
            <w:r w:rsidRPr="00A1477A">
              <w:rPr>
                <w:webHidden/>
              </w:rPr>
              <w:fldChar w:fldCharType="end"/>
            </w:r>
          </w:hyperlink>
        </w:p>
        <w:p w14:paraId="5BC7D66E" w14:textId="2108C8C1" w:rsidR="00F95729" w:rsidRPr="00A1477A" w:rsidRDefault="00F95729" w:rsidP="00A1477A">
          <w:pPr>
            <w:pStyle w:val="TOC2"/>
            <w:tabs>
              <w:tab w:val="right" w:leader="dot" w:pos="10456"/>
            </w:tabs>
          </w:pPr>
          <w:hyperlink w:anchor="_Toc208211755" w:history="1">
            <w:r w:rsidRPr="00A1477A">
              <w:t>Normalization Choices</w:t>
            </w:r>
            <w:r w:rsidRPr="00A1477A">
              <w:rPr>
                <w:webHidden/>
              </w:rPr>
              <w:tab/>
            </w:r>
            <w:r w:rsidRPr="00A1477A">
              <w:rPr>
                <w:webHidden/>
              </w:rPr>
              <w:fldChar w:fldCharType="begin"/>
            </w:r>
            <w:r w:rsidRPr="00A1477A">
              <w:rPr>
                <w:webHidden/>
              </w:rPr>
              <w:instrText xml:space="preserve"> PAGEREF _Toc208211755 \h </w:instrText>
            </w:r>
            <w:r w:rsidRPr="00A1477A">
              <w:rPr>
                <w:webHidden/>
              </w:rPr>
            </w:r>
            <w:r w:rsidRPr="00A1477A">
              <w:rPr>
                <w:webHidden/>
              </w:rPr>
              <w:fldChar w:fldCharType="separate"/>
            </w:r>
            <w:r w:rsidRPr="00A1477A">
              <w:rPr>
                <w:webHidden/>
              </w:rPr>
              <w:t>15</w:t>
            </w:r>
            <w:r w:rsidRPr="00A1477A">
              <w:rPr>
                <w:webHidden/>
              </w:rPr>
              <w:fldChar w:fldCharType="end"/>
            </w:r>
          </w:hyperlink>
        </w:p>
        <w:p w14:paraId="1C7A106E" w14:textId="4D435CAE" w:rsidR="00F95729" w:rsidRPr="00A1477A" w:rsidRDefault="00F95729" w:rsidP="00A1477A">
          <w:pPr>
            <w:pStyle w:val="TOC2"/>
            <w:tabs>
              <w:tab w:val="right" w:leader="dot" w:pos="10456"/>
            </w:tabs>
          </w:pPr>
          <w:hyperlink w:anchor="_Toc208211756" w:history="1">
            <w:r w:rsidRPr="00A1477A">
              <w:t>Scalability and Query Considerations</w:t>
            </w:r>
            <w:r w:rsidRPr="00A1477A">
              <w:rPr>
                <w:webHidden/>
              </w:rPr>
              <w:tab/>
            </w:r>
            <w:r w:rsidRPr="00A1477A">
              <w:rPr>
                <w:webHidden/>
              </w:rPr>
              <w:fldChar w:fldCharType="begin"/>
            </w:r>
            <w:r w:rsidRPr="00A1477A">
              <w:rPr>
                <w:webHidden/>
              </w:rPr>
              <w:instrText xml:space="preserve"> PAGEREF _Toc208211756 \h </w:instrText>
            </w:r>
            <w:r w:rsidRPr="00A1477A">
              <w:rPr>
                <w:webHidden/>
              </w:rPr>
            </w:r>
            <w:r w:rsidRPr="00A1477A">
              <w:rPr>
                <w:webHidden/>
              </w:rPr>
              <w:fldChar w:fldCharType="separate"/>
            </w:r>
            <w:r w:rsidRPr="00A1477A">
              <w:rPr>
                <w:webHidden/>
              </w:rPr>
              <w:t>17</w:t>
            </w:r>
            <w:r w:rsidRPr="00A1477A">
              <w:rPr>
                <w:webHidden/>
              </w:rPr>
              <w:fldChar w:fldCharType="end"/>
            </w:r>
          </w:hyperlink>
        </w:p>
        <w:p w14:paraId="22C56555" w14:textId="77777777" w:rsidR="00AA3637" w:rsidRPr="00AA3637" w:rsidRDefault="00AA3637" w:rsidP="00AA3637">
          <w:pPr>
            <w:rPr>
              <w:lang w:val="en-US"/>
            </w:rPr>
          </w:pPr>
        </w:p>
        <w:p w14:paraId="11D516F8" w14:textId="467B2D0D"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57" w:history="1">
            <w:r w:rsidRPr="00FA2B63">
              <w:rPr>
                <w:rStyle w:val="Hyperlink"/>
              </w:rPr>
              <w:t>UML Class Diagram</w:t>
            </w:r>
            <w:r>
              <w:rPr>
                <w:webHidden/>
              </w:rPr>
              <w:tab/>
            </w:r>
            <w:r>
              <w:rPr>
                <w:webHidden/>
              </w:rPr>
              <w:fldChar w:fldCharType="begin"/>
            </w:r>
            <w:r>
              <w:rPr>
                <w:webHidden/>
              </w:rPr>
              <w:instrText xml:space="preserve"> PAGEREF _Toc208211757 \h </w:instrText>
            </w:r>
            <w:r>
              <w:rPr>
                <w:webHidden/>
              </w:rPr>
            </w:r>
            <w:r>
              <w:rPr>
                <w:webHidden/>
              </w:rPr>
              <w:fldChar w:fldCharType="separate"/>
            </w:r>
            <w:r>
              <w:rPr>
                <w:webHidden/>
              </w:rPr>
              <w:t>18</w:t>
            </w:r>
            <w:r>
              <w:rPr>
                <w:webHidden/>
              </w:rPr>
              <w:fldChar w:fldCharType="end"/>
            </w:r>
          </w:hyperlink>
        </w:p>
        <w:p w14:paraId="36DED4C0" w14:textId="7D8B8208" w:rsidR="00F95729" w:rsidRPr="00A1477A" w:rsidRDefault="00F95729" w:rsidP="00A1477A">
          <w:pPr>
            <w:pStyle w:val="TOC2"/>
            <w:tabs>
              <w:tab w:val="right" w:leader="dot" w:pos="10456"/>
            </w:tabs>
          </w:pPr>
          <w:hyperlink w:anchor="_Toc208211758" w:history="1">
            <w:r w:rsidRPr="00A1477A">
              <w:t>Diagram Overview</w:t>
            </w:r>
            <w:r w:rsidRPr="00A1477A">
              <w:rPr>
                <w:webHidden/>
              </w:rPr>
              <w:tab/>
            </w:r>
            <w:r w:rsidRPr="00A1477A">
              <w:rPr>
                <w:webHidden/>
              </w:rPr>
              <w:fldChar w:fldCharType="begin"/>
            </w:r>
            <w:r w:rsidRPr="00A1477A">
              <w:rPr>
                <w:webHidden/>
              </w:rPr>
              <w:instrText xml:space="preserve"> PAGEREF _Toc208211758 \h </w:instrText>
            </w:r>
            <w:r w:rsidRPr="00A1477A">
              <w:rPr>
                <w:webHidden/>
              </w:rPr>
            </w:r>
            <w:r w:rsidRPr="00A1477A">
              <w:rPr>
                <w:webHidden/>
              </w:rPr>
              <w:fldChar w:fldCharType="separate"/>
            </w:r>
            <w:r w:rsidRPr="00A1477A">
              <w:rPr>
                <w:webHidden/>
              </w:rPr>
              <w:t>18</w:t>
            </w:r>
            <w:r w:rsidRPr="00A1477A">
              <w:rPr>
                <w:webHidden/>
              </w:rPr>
              <w:fldChar w:fldCharType="end"/>
            </w:r>
          </w:hyperlink>
        </w:p>
        <w:p w14:paraId="1D94AD7B" w14:textId="17ED3857" w:rsidR="00F95729" w:rsidRPr="00A1477A" w:rsidRDefault="00F95729" w:rsidP="00A1477A">
          <w:pPr>
            <w:pStyle w:val="TOC2"/>
            <w:tabs>
              <w:tab w:val="right" w:leader="dot" w:pos="10456"/>
            </w:tabs>
          </w:pPr>
          <w:hyperlink w:anchor="_Toc208211759" w:history="1">
            <w:r w:rsidRPr="00A1477A">
              <w:t>Entity Descriptions</w:t>
            </w:r>
            <w:r w:rsidRPr="00A1477A">
              <w:rPr>
                <w:webHidden/>
              </w:rPr>
              <w:tab/>
            </w:r>
            <w:r w:rsidRPr="00A1477A">
              <w:rPr>
                <w:webHidden/>
              </w:rPr>
              <w:fldChar w:fldCharType="begin"/>
            </w:r>
            <w:r w:rsidRPr="00A1477A">
              <w:rPr>
                <w:webHidden/>
              </w:rPr>
              <w:instrText xml:space="preserve"> PAGEREF _Toc208211759 \h </w:instrText>
            </w:r>
            <w:r w:rsidRPr="00A1477A">
              <w:rPr>
                <w:webHidden/>
              </w:rPr>
            </w:r>
            <w:r w:rsidRPr="00A1477A">
              <w:rPr>
                <w:webHidden/>
              </w:rPr>
              <w:fldChar w:fldCharType="separate"/>
            </w:r>
            <w:r w:rsidRPr="00A1477A">
              <w:rPr>
                <w:webHidden/>
              </w:rPr>
              <w:t>19</w:t>
            </w:r>
            <w:r w:rsidRPr="00A1477A">
              <w:rPr>
                <w:webHidden/>
              </w:rPr>
              <w:fldChar w:fldCharType="end"/>
            </w:r>
          </w:hyperlink>
        </w:p>
        <w:p w14:paraId="1EEFA170" w14:textId="77777777" w:rsidR="00AA3637" w:rsidRPr="00AA3637" w:rsidRDefault="00AA3637" w:rsidP="00AA3637">
          <w:pPr>
            <w:rPr>
              <w:lang w:val="en-US"/>
            </w:rPr>
          </w:pPr>
        </w:p>
        <w:p w14:paraId="6BD01874" w14:textId="78C01BEB"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60" w:history="1">
            <w:r w:rsidRPr="00FA2B63">
              <w:rPr>
                <w:rStyle w:val="Hyperlink"/>
              </w:rPr>
              <w:t>GUI Mock-up and Layout</w:t>
            </w:r>
            <w:r>
              <w:rPr>
                <w:webHidden/>
              </w:rPr>
              <w:tab/>
            </w:r>
            <w:r>
              <w:rPr>
                <w:webHidden/>
              </w:rPr>
              <w:fldChar w:fldCharType="begin"/>
            </w:r>
            <w:r>
              <w:rPr>
                <w:webHidden/>
              </w:rPr>
              <w:instrText xml:space="preserve"> PAGEREF _Toc208211760 \h </w:instrText>
            </w:r>
            <w:r>
              <w:rPr>
                <w:webHidden/>
              </w:rPr>
            </w:r>
            <w:r>
              <w:rPr>
                <w:webHidden/>
              </w:rPr>
              <w:fldChar w:fldCharType="separate"/>
            </w:r>
            <w:r>
              <w:rPr>
                <w:webHidden/>
              </w:rPr>
              <w:t>21</w:t>
            </w:r>
            <w:r>
              <w:rPr>
                <w:webHidden/>
              </w:rPr>
              <w:fldChar w:fldCharType="end"/>
            </w:r>
          </w:hyperlink>
        </w:p>
        <w:p w14:paraId="29471300" w14:textId="6B8F5E55" w:rsidR="00F95729" w:rsidRPr="00A1477A" w:rsidRDefault="00F95729" w:rsidP="00A1477A">
          <w:pPr>
            <w:pStyle w:val="TOC2"/>
            <w:tabs>
              <w:tab w:val="right" w:leader="dot" w:pos="10456"/>
            </w:tabs>
          </w:pPr>
          <w:hyperlink w:anchor="_Toc208211761" w:history="1">
            <w:r w:rsidRPr="00A1477A">
              <w:t>User Interface Overview</w:t>
            </w:r>
            <w:r w:rsidRPr="00A1477A">
              <w:rPr>
                <w:webHidden/>
              </w:rPr>
              <w:tab/>
            </w:r>
            <w:r w:rsidRPr="00A1477A">
              <w:rPr>
                <w:webHidden/>
              </w:rPr>
              <w:fldChar w:fldCharType="begin"/>
            </w:r>
            <w:r w:rsidRPr="00A1477A">
              <w:rPr>
                <w:webHidden/>
              </w:rPr>
              <w:instrText xml:space="preserve"> PAGEREF _Toc208211761 \h </w:instrText>
            </w:r>
            <w:r w:rsidRPr="00A1477A">
              <w:rPr>
                <w:webHidden/>
              </w:rPr>
            </w:r>
            <w:r w:rsidRPr="00A1477A">
              <w:rPr>
                <w:webHidden/>
              </w:rPr>
              <w:fldChar w:fldCharType="separate"/>
            </w:r>
            <w:r w:rsidRPr="00A1477A">
              <w:rPr>
                <w:webHidden/>
              </w:rPr>
              <w:t>21</w:t>
            </w:r>
            <w:r w:rsidRPr="00A1477A">
              <w:rPr>
                <w:webHidden/>
              </w:rPr>
              <w:fldChar w:fldCharType="end"/>
            </w:r>
          </w:hyperlink>
        </w:p>
        <w:p w14:paraId="26B0C064" w14:textId="33407072" w:rsidR="00F95729" w:rsidRPr="00A1477A" w:rsidRDefault="00F95729" w:rsidP="00A1477A">
          <w:pPr>
            <w:pStyle w:val="TOC2"/>
            <w:tabs>
              <w:tab w:val="right" w:leader="dot" w:pos="10456"/>
            </w:tabs>
          </w:pPr>
          <w:hyperlink w:anchor="_Toc208211762" w:history="1">
            <w:r w:rsidRPr="00A1477A">
              <w:t>Key Screens and Layout</w:t>
            </w:r>
            <w:r w:rsidRPr="00A1477A">
              <w:rPr>
                <w:webHidden/>
              </w:rPr>
              <w:tab/>
            </w:r>
            <w:r w:rsidRPr="00A1477A">
              <w:rPr>
                <w:webHidden/>
              </w:rPr>
              <w:fldChar w:fldCharType="begin"/>
            </w:r>
            <w:r w:rsidRPr="00A1477A">
              <w:rPr>
                <w:webHidden/>
              </w:rPr>
              <w:instrText xml:space="preserve"> PAGEREF _Toc208211762 \h </w:instrText>
            </w:r>
            <w:r w:rsidRPr="00A1477A">
              <w:rPr>
                <w:webHidden/>
              </w:rPr>
            </w:r>
            <w:r w:rsidRPr="00A1477A">
              <w:rPr>
                <w:webHidden/>
              </w:rPr>
              <w:fldChar w:fldCharType="separate"/>
            </w:r>
            <w:r w:rsidRPr="00A1477A">
              <w:rPr>
                <w:webHidden/>
              </w:rPr>
              <w:t>23</w:t>
            </w:r>
            <w:r w:rsidRPr="00A1477A">
              <w:rPr>
                <w:webHidden/>
              </w:rPr>
              <w:fldChar w:fldCharType="end"/>
            </w:r>
          </w:hyperlink>
        </w:p>
        <w:p w14:paraId="65D18A8D" w14:textId="46175987" w:rsidR="00F95729" w:rsidRPr="00A1477A" w:rsidRDefault="00F95729" w:rsidP="00A1477A">
          <w:pPr>
            <w:pStyle w:val="TOC2"/>
            <w:tabs>
              <w:tab w:val="right" w:leader="dot" w:pos="10456"/>
            </w:tabs>
          </w:pPr>
          <w:hyperlink w:anchor="_Toc208211763" w:history="1">
            <w:r w:rsidRPr="00A1477A">
              <w:t>Role-Based View Breakdown</w:t>
            </w:r>
            <w:r w:rsidRPr="00A1477A">
              <w:rPr>
                <w:webHidden/>
              </w:rPr>
              <w:tab/>
            </w:r>
            <w:r w:rsidRPr="00A1477A">
              <w:rPr>
                <w:webHidden/>
              </w:rPr>
              <w:fldChar w:fldCharType="begin"/>
            </w:r>
            <w:r w:rsidRPr="00A1477A">
              <w:rPr>
                <w:webHidden/>
              </w:rPr>
              <w:instrText xml:space="preserve"> PAGEREF _Toc208211763 \h </w:instrText>
            </w:r>
            <w:r w:rsidRPr="00A1477A">
              <w:rPr>
                <w:webHidden/>
              </w:rPr>
            </w:r>
            <w:r w:rsidRPr="00A1477A">
              <w:rPr>
                <w:webHidden/>
              </w:rPr>
              <w:fldChar w:fldCharType="separate"/>
            </w:r>
            <w:r w:rsidRPr="00A1477A">
              <w:rPr>
                <w:webHidden/>
              </w:rPr>
              <w:t>29</w:t>
            </w:r>
            <w:r w:rsidRPr="00A1477A">
              <w:rPr>
                <w:webHidden/>
              </w:rPr>
              <w:fldChar w:fldCharType="end"/>
            </w:r>
          </w:hyperlink>
        </w:p>
        <w:p w14:paraId="32BD3557" w14:textId="0B3A9485" w:rsidR="00F95729" w:rsidRPr="00A1477A" w:rsidRDefault="00F95729" w:rsidP="00A1477A">
          <w:pPr>
            <w:pStyle w:val="TOC2"/>
            <w:tabs>
              <w:tab w:val="right" w:leader="dot" w:pos="10456"/>
            </w:tabs>
          </w:pPr>
          <w:hyperlink w:anchor="_Toc208211764" w:history="1">
            <w:r w:rsidRPr="00A1477A">
              <w:t>Navigation and Usability Features</w:t>
            </w:r>
            <w:r w:rsidRPr="00A1477A">
              <w:rPr>
                <w:webHidden/>
              </w:rPr>
              <w:tab/>
            </w:r>
            <w:r w:rsidRPr="00A1477A">
              <w:rPr>
                <w:webHidden/>
              </w:rPr>
              <w:fldChar w:fldCharType="begin"/>
            </w:r>
            <w:r w:rsidRPr="00A1477A">
              <w:rPr>
                <w:webHidden/>
              </w:rPr>
              <w:instrText xml:space="preserve"> PAGEREF _Toc208211764 \h </w:instrText>
            </w:r>
            <w:r w:rsidRPr="00A1477A">
              <w:rPr>
                <w:webHidden/>
              </w:rPr>
            </w:r>
            <w:r w:rsidRPr="00A1477A">
              <w:rPr>
                <w:webHidden/>
              </w:rPr>
              <w:fldChar w:fldCharType="separate"/>
            </w:r>
            <w:r w:rsidRPr="00A1477A">
              <w:rPr>
                <w:webHidden/>
              </w:rPr>
              <w:t>31</w:t>
            </w:r>
            <w:r w:rsidRPr="00A1477A">
              <w:rPr>
                <w:webHidden/>
              </w:rPr>
              <w:fldChar w:fldCharType="end"/>
            </w:r>
          </w:hyperlink>
        </w:p>
        <w:p w14:paraId="2ACE73ED" w14:textId="77777777" w:rsidR="00AA3637" w:rsidRDefault="00AA3637" w:rsidP="00AA3637">
          <w:pPr>
            <w:rPr>
              <w:lang w:val="en-US"/>
            </w:rPr>
          </w:pPr>
        </w:p>
        <w:p w14:paraId="783E5AF9" w14:textId="77777777" w:rsidR="00C26E42" w:rsidRDefault="00C26E42" w:rsidP="00AA3637">
          <w:pPr>
            <w:rPr>
              <w:lang w:val="en-US"/>
            </w:rPr>
          </w:pPr>
        </w:p>
        <w:p w14:paraId="0A638E5A" w14:textId="77777777" w:rsidR="00C26E42" w:rsidRPr="00AA3637" w:rsidRDefault="00C26E42" w:rsidP="00AA3637">
          <w:pPr>
            <w:rPr>
              <w:lang w:val="en-US"/>
            </w:rPr>
          </w:pPr>
        </w:p>
        <w:p w14:paraId="1FB41696" w14:textId="48E07D6B"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65" w:history="1">
            <w:r w:rsidRPr="00FA2B63">
              <w:rPr>
                <w:rStyle w:val="Hyperlink"/>
              </w:rPr>
              <w:t>Project Plan</w:t>
            </w:r>
            <w:r>
              <w:rPr>
                <w:webHidden/>
              </w:rPr>
              <w:tab/>
            </w:r>
            <w:r>
              <w:rPr>
                <w:webHidden/>
              </w:rPr>
              <w:fldChar w:fldCharType="begin"/>
            </w:r>
            <w:r>
              <w:rPr>
                <w:webHidden/>
              </w:rPr>
              <w:instrText xml:space="preserve"> PAGEREF _Toc208211765 \h </w:instrText>
            </w:r>
            <w:r>
              <w:rPr>
                <w:webHidden/>
              </w:rPr>
            </w:r>
            <w:r>
              <w:rPr>
                <w:webHidden/>
              </w:rPr>
              <w:fldChar w:fldCharType="separate"/>
            </w:r>
            <w:r>
              <w:rPr>
                <w:webHidden/>
              </w:rPr>
              <w:t>33</w:t>
            </w:r>
            <w:r>
              <w:rPr>
                <w:webHidden/>
              </w:rPr>
              <w:fldChar w:fldCharType="end"/>
            </w:r>
          </w:hyperlink>
        </w:p>
        <w:p w14:paraId="5AD33303" w14:textId="7852790A" w:rsidR="00F95729" w:rsidRPr="00A1477A" w:rsidRDefault="00F95729" w:rsidP="00A1477A">
          <w:pPr>
            <w:pStyle w:val="TOC2"/>
            <w:tabs>
              <w:tab w:val="right" w:leader="dot" w:pos="10456"/>
            </w:tabs>
          </w:pPr>
          <w:hyperlink w:anchor="_Toc208211766" w:history="1">
            <w:r w:rsidRPr="00A1477A">
              <w:t>Milestones and Phases in Part 1</w:t>
            </w:r>
            <w:r w:rsidRPr="00A1477A">
              <w:rPr>
                <w:webHidden/>
              </w:rPr>
              <w:tab/>
            </w:r>
            <w:r w:rsidRPr="00A1477A">
              <w:rPr>
                <w:webHidden/>
              </w:rPr>
              <w:fldChar w:fldCharType="begin"/>
            </w:r>
            <w:r w:rsidRPr="00A1477A">
              <w:rPr>
                <w:webHidden/>
              </w:rPr>
              <w:instrText xml:space="preserve"> PAGEREF _Toc208211766 \h </w:instrText>
            </w:r>
            <w:r w:rsidRPr="00A1477A">
              <w:rPr>
                <w:webHidden/>
              </w:rPr>
            </w:r>
            <w:r w:rsidRPr="00A1477A">
              <w:rPr>
                <w:webHidden/>
              </w:rPr>
              <w:fldChar w:fldCharType="separate"/>
            </w:r>
            <w:r w:rsidRPr="00A1477A">
              <w:rPr>
                <w:webHidden/>
              </w:rPr>
              <w:t>33</w:t>
            </w:r>
            <w:r w:rsidRPr="00A1477A">
              <w:rPr>
                <w:webHidden/>
              </w:rPr>
              <w:fldChar w:fldCharType="end"/>
            </w:r>
          </w:hyperlink>
        </w:p>
        <w:p w14:paraId="7358CE9B" w14:textId="3AFEF4DE" w:rsidR="00F95729" w:rsidRPr="00A1477A" w:rsidRDefault="00F95729" w:rsidP="00A1477A">
          <w:pPr>
            <w:pStyle w:val="TOC2"/>
            <w:tabs>
              <w:tab w:val="right" w:leader="dot" w:pos="10456"/>
            </w:tabs>
          </w:pPr>
          <w:hyperlink w:anchor="_Toc208211767" w:history="1">
            <w:r w:rsidRPr="00A1477A">
              <w:t>Task Breakdown with Dependencies</w:t>
            </w:r>
            <w:r w:rsidRPr="00A1477A">
              <w:rPr>
                <w:webHidden/>
              </w:rPr>
              <w:tab/>
            </w:r>
            <w:r w:rsidRPr="00A1477A">
              <w:rPr>
                <w:webHidden/>
              </w:rPr>
              <w:fldChar w:fldCharType="begin"/>
            </w:r>
            <w:r w:rsidRPr="00A1477A">
              <w:rPr>
                <w:webHidden/>
              </w:rPr>
              <w:instrText xml:space="preserve"> PAGEREF _Toc208211767 \h </w:instrText>
            </w:r>
            <w:r w:rsidRPr="00A1477A">
              <w:rPr>
                <w:webHidden/>
              </w:rPr>
            </w:r>
            <w:r w:rsidRPr="00A1477A">
              <w:rPr>
                <w:webHidden/>
              </w:rPr>
              <w:fldChar w:fldCharType="separate"/>
            </w:r>
            <w:r w:rsidRPr="00A1477A">
              <w:rPr>
                <w:webHidden/>
              </w:rPr>
              <w:t>34</w:t>
            </w:r>
            <w:r w:rsidRPr="00A1477A">
              <w:rPr>
                <w:webHidden/>
              </w:rPr>
              <w:fldChar w:fldCharType="end"/>
            </w:r>
          </w:hyperlink>
        </w:p>
        <w:p w14:paraId="30FB0C51" w14:textId="69EE3ADE"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68" w:history="1">
            <w:r w:rsidRPr="00AA3637">
              <w:rPr>
                <w:rStyle w:val="Hyperlink"/>
                <w:rFonts w:ascii="Century Gothic" w:hAnsi="Century Gothic"/>
                <w:noProof/>
              </w:rPr>
              <w:t>Phase 1: Project Setup &amp; Core Modelling</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_Toc208211768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34</w:t>
            </w:r>
            <w:r w:rsidRPr="00AA3637">
              <w:rPr>
                <w:rFonts w:ascii="Century Gothic" w:hAnsi="Century Gothic"/>
                <w:noProof/>
                <w:webHidden/>
              </w:rPr>
              <w:fldChar w:fldCharType="end"/>
            </w:r>
          </w:hyperlink>
        </w:p>
        <w:p w14:paraId="2A144A95" w14:textId="28A1C105"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69" w:history="1">
            <w:r w:rsidRPr="00AA3637">
              <w:rPr>
                <w:rStyle w:val="Hyperlink"/>
                <w:rFonts w:ascii="Century Gothic" w:hAnsi="Century Gothic"/>
                <w:noProof/>
              </w:rPr>
              <w:t>Phase 2: Authentication &amp; Session Management</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_Toc208211769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34</w:t>
            </w:r>
            <w:r w:rsidRPr="00AA3637">
              <w:rPr>
                <w:rFonts w:ascii="Century Gothic" w:hAnsi="Century Gothic"/>
                <w:noProof/>
                <w:webHidden/>
              </w:rPr>
              <w:fldChar w:fldCharType="end"/>
            </w:r>
          </w:hyperlink>
        </w:p>
        <w:p w14:paraId="677DF0B9" w14:textId="4372B1EA"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0" w:history="1">
            <w:r w:rsidRPr="00AA3637">
              <w:rPr>
                <w:rStyle w:val="Hyperlink"/>
                <w:rFonts w:ascii="Century Gothic" w:hAnsi="Century Gothic"/>
                <w:noProof/>
              </w:rPr>
              <w:t>Phase 3: Claim Submission &amp; Viewing</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_Toc208211770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34</w:t>
            </w:r>
            <w:r w:rsidRPr="00AA3637">
              <w:rPr>
                <w:rFonts w:ascii="Century Gothic" w:hAnsi="Century Gothic"/>
                <w:noProof/>
                <w:webHidden/>
              </w:rPr>
              <w:fldChar w:fldCharType="end"/>
            </w:r>
          </w:hyperlink>
        </w:p>
        <w:p w14:paraId="6588C4B1" w14:textId="46C6ABA1"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1" w:history="1">
            <w:r w:rsidRPr="00AA3637">
              <w:rPr>
                <w:rStyle w:val="Hyperlink"/>
                <w:rFonts w:ascii="Century Gothic" w:hAnsi="Century Gothic"/>
                <w:noProof/>
              </w:rPr>
              <w:t>Phase 4: Coordinator Review &amp; Status Logging</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_Toc208211771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35</w:t>
            </w:r>
            <w:r w:rsidRPr="00AA3637">
              <w:rPr>
                <w:rFonts w:ascii="Century Gothic" w:hAnsi="Century Gothic"/>
                <w:noProof/>
                <w:webHidden/>
              </w:rPr>
              <w:fldChar w:fldCharType="end"/>
            </w:r>
          </w:hyperlink>
        </w:p>
        <w:p w14:paraId="4AEEB230" w14:textId="461391E1"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2" w:history="1">
            <w:r w:rsidRPr="00AA3637">
              <w:rPr>
                <w:rStyle w:val="Hyperlink"/>
                <w:rFonts w:ascii="Century Gothic" w:hAnsi="Century Gothic"/>
                <w:noProof/>
              </w:rPr>
              <w:t>Phase 5: Schema Refactoring &amp; Data Integrity</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_Toc208211772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35</w:t>
            </w:r>
            <w:r w:rsidRPr="00AA3637">
              <w:rPr>
                <w:rFonts w:ascii="Century Gothic" w:hAnsi="Century Gothic"/>
                <w:noProof/>
                <w:webHidden/>
              </w:rPr>
              <w:fldChar w:fldCharType="end"/>
            </w:r>
          </w:hyperlink>
        </w:p>
        <w:p w14:paraId="4236A6E4" w14:textId="0C0039CD"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3" w:history="1">
            <w:r w:rsidRPr="00AA3637">
              <w:rPr>
                <w:rStyle w:val="Hyperlink"/>
                <w:rFonts w:ascii="Century Gothic" w:hAnsi="Century Gothic"/>
                <w:noProof/>
              </w:rPr>
              <w:t>Phase 6: Stress Testing &amp; Seed Data</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_Toc208211773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36</w:t>
            </w:r>
            <w:r w:rsidRPr="00AA3637">
              <w:rPr>
                <w:rFonts w:ascii="Century Gothic" w:hAnsi="Century Gothic"/>
                <w:noProof/>
                <w:webHidden/>
              </w:rPr>
              <w:fldChar w:fldCharType="end"/>
            </w:r>
          </w:hyperlink>
        </w:p>
        <w:p w14:paraId="45AD4F4C" w14:textId="0AF246BE"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4" w:history="1">
            <w:r w:rsidRPr="00AA3637">
              <w:rPr>
                <w:rStyle w:val="Hyperlink"/>
                <w:rFonts w:ascii="Century Gothic" w:hAnsi="Century Gothic"/>
                <w:noProof/>
              </w:rPr>
              <w:t>Phase 7: Acknowledge Scope Creep</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_Toc208211774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36</w:t>
            </w:r>
            <w:r w:rsidRPr="00AA3637">
              <w:rPr>
                <w:rFonts w:ascii="Century Gothic" w:hAnsi="Century Gothic"/>
                <w:noProof/>
                <w:webHidden/>
              </w:rPr>
              <w:fldChar w:fldCharType="end"/>
            </w:r>
          </w:hyperlink>
        </w:p>
        <w:p w14:paraId="24C7E19D" w14:textId="47ABD957"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5" w:history="1">
            <w:r w:rsidRPr="00AA3637">
              <w:rPr>
                <w:rStyle w:val="Hyperlink"/>
                <w:rFonts w:ascii="Century Gothic" w:hAnsi="Century Gothic"/>
                <w:noProof/>
              </w:rPr>
              <w:t>Phase 8: Documentation &amp; Handover</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_Toc208211775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36</w:t>
            </w:r>
            <w:r w:rsidRPr="00AA3637">
              <w:rPr>
                <w:rFonts w:ascii="Century Gothic" w:hAnsi="Century Gothic"/>
                <w:noProof/>
                <w:webHidden/>
              </w:rPr>
              <w:fldChar w:fldCharType="end"/>
            </w:r>
          </w:hyperlink>
        </w:p>
        <w:p w14:paraId="2327170F" w14:textId="59706708" w:rsidR="00F95729" w:rsidRPr="00A1477A" w:rsidRDefault="00F95729" w:rsidP="00A1477A">
          <w:pPr>
            <w:pStyle w:val="TOC2"/>
            <w:tabs>
              <w:tab w:val="right" w:leader="dot" w:pos="10456"/>
            </w:tabs>
          </w:pPr>
          <w:hyperlink w:anchor="_Toc208211776" w:history="1">
            <w:r w:rsidRPr="00A1477A">
              <w:t>Timeline Summary</w:t>
            </w:r>
            <w:r w:rsidRPr="00A1477A">
              <w:rPr>
                <w:webHidden/>
              </w:rPr>
              <w:tab/>
            </w:r>
            <w:r w:rsidRPr="00A1477A">
              <w:rPr>
                <w:webHidden/>
              </w:rPr>
              <w:fldChar w:fldCharType="begin"/>
            </w:r>
            <w:r w:rsidRPr="00A1477A">
              <w:rPr>
                <w:webHidden/>
              </w:rPr>
              <w:instrText xml:space="preserve"> PAGEREF _Toc208211776 \h </w:instrText>
            </w:r>
            <w:r w:rsidRPr="00A1477A">
              <w:rPr>
                <w:webHidden/>
              </w:rPr>
            </w:r>
            <w:r w:rsidRPr="00A1477A">
              <w:rPr>
                <w:webHidden/>
              </w:rPr>
              <w:fldChar w:fldCharType="separate"/>
            </w:r>
            <w:r w:rsidRPr="00A1477A">
              <w:rPr>
                <w:webHidden/>
              </w:rPr>
              <w:t>38</w:t>
            </w:r>
            <w:r w:rsidRPr="00A1477A">
              <w:rPr>
                <w:webHidden/>
              </w:rPr>
              <w:fldChar w:fldCharType="end"/>
            </w:r>
          </w:hyperlink>
        </w:p>
        <w:p w14:paraId="2DAC57D1" w14:textId="13632B8B" w:rsidR="00F95729" w:rsidRPr="00AA3637" w:rsidRDefault="00F95729">
          <w:pPr>
            <w:pStyle w:val="TOC3"/>
            <w:tabs>
              <w:tab w:val="right" w:pos="10456"/>
            </w:tabs>
            <w:rPr>
              <w:rFonts w:ascii="Century Gothic" w:hAnsi="Century Gothic" w:cstheme="minorBidi"/>
              <w:noProof/>
              <w:kern w:val="2"/>
              <w:sz w:val="24"/>
              <w:szCs w:val="24"/>
              <w:lang w:val="en-ZA" w:eastAsia="en-ZA"/>
              <w14:ligatures w14:val="standardContextual"/>
            </w:rPr>
          </w:pPr>
          <w:hyperlink w:anchor="_Toc208211777" w:history="1">
            <w:r w:rsidRPr="00AA3637">
              <w:rPr>
                <w:rStyle w:val="Hyperlink"/>
                <w:rFonts w:ascii="Century Gothic" w:hAnsi="Century Gothic"/>
                <w:noProof/>
              </w:rPr>
              <w:t>Part 1: Core Functionality &amp; Foundation</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_Toc208211777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38</w:t>
            </w:r>
            <w:r w:rsidRPr="00AA3637">
              <w:rPr>
                <w:rFonts w:ascii="Century Gothic" w:hAnsi="Century Gothic"/>
                <w:noProof/>
                <w:webHidden/>
              </w:rPr>
              <w:fldChar w:fldCharType="end"/>
            </w:r>
          </w:hyperlink>
        </w:p>
        <w:p w14:paraId="47B1BDB3" w14:textId="783C0B23" w:rsidR="00F95729" w:rsidRPr="00AA3637" w:rsidRDefault="00F95729">
          <w:pPr>
            <w:pStyle w:val="TOC3"/>
            <w:tabs>
              <w:tab w:val="right" w:pos="10456"/>
            </w:tabs>
            <w:rPr>
              <w:rFonts w:ascii="Century Gothic" w:hAnsi="Century Gothic" w:cstheme="minorBidi"/>
              <w:noProof/>
              <w:kern w:val="2"/>
              <w:sz w:val="24"/>
              <w:szCs w:val="24"/>
              <w:lang w:val="en-ZA" w:eastAsia="en-ZA"/>
              <w14:ligatures w14:val="standardContextual"/>
            </w:rPr>
          </w:pPr>
          <w:hyperlink w:anchor="_Toc208211778" w:history="1">
            <w:r w:rsidRPr="00AA3637">
              <w:rPr>
                <w:rStyle w:val="Hyperlink"/>
                <w:rFonts w:ascii="Century Gothic" w:hAnsi="Century Gothic"/>
                <w:noProof/>
              </w:rPr>
              <w:t>Part 2: Feature Expansion &amp; Usability</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_Toc208211778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39</w:t>
            </w:r>
            <w:r w:rsidRPr="00AA3637">
              <w:rPr>
                <w:rFonts w:ascii="Century Gothic" w:hAnsi="Century Gothic"/>
                <w:noProof/>
                <w:webHidden/>
              </w:rPr>
              <w:fldChar w:fldCharType="end"/>
            </w:r>
          </w:hyperlink>
        </w:p>
        <w:p w14:paraId="08C74E87" w14:textId="17CF2088" w:rsidR="00F95729" w:rsidRDefault="00F95729">
          <w:pPr>
            <w:pStyle w:val="TOC3"/>
            <w:tabs>
              <w:tab w:val="right" w:pos="10456"/>
            </w:tabs>
            <w:rPr>
              <w:rStyle w:val="Hyperlink"/>
              <w:rFonts w:ascii="Century Gothic" w:hAnsi="Century Gothic"/>
              <w:noProof/>
            </w:rPr>
          </w:pPr>
          <w:hyperlink w:anchor="_Toc208211779" w:history="1">
            <w:r w:rsidRPr="00AA3637">
              <w:rPr>
                <w:rStyle w:val="Hyperlink"/>
                <w:rFonts w:ascii="Century Gothic" w:hAnsi="Century Gothic"/>
                <w:noProof/>
              </w:rPr>
              <w:t>Part 3: Reflection &amp; Presentation</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_Toc208211779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39</w:t>
            </w:r>
            <w:r w:rsidRPr="00AA3637">
              <w:rPr>
                <w:rFonts w:ascii="Century Gothic" w:hAnsi="Century Gothic"/>
                <w:noProof/>
                <w:webHidden/>
              </w:rPr>
              <w:fldChar w:fldCharType="end"/>
            </w:r>
          </w:hyperlink>
        </w:p>
        <w:p w14:paraId="7DF19875" w14:textId="77777777" w:rsidR="00AA3637" w:rsidRPr="00AA3637" w:rsidRDefault="00AA3637" w:rsidP="00AA3637">
          <w:pPr>
            <w:rPr>
              <w:lang w:val="en-US"/>
            </w:rPr>
          </w:pPr>
        </w:p>
        <w:p w14:paraId="611C43FE" w14:textId="5EA40EA8"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80" w:history="1">
            <w:r w:rsidRPr="00FA2B63">
              <w:rPr>
                <w:rStyle w:val="Hyperlink"/>
              </w:rPr>
              <w:t>Version Control Summary</w:t>
            </w:r>
            <w:r>
              <w:rPr>
                <w:webHidden/>
              </w:rPr>
              <w:tab/>
            </w:r>
            <w:r>
              <w:rPr>
                <w:webHidden/>
              </w:rPr>
              <w:fldChar w:fldCharType="begin"/>
            </w:r>
            <w:r>
              <w:rPr>
                <w:webHidden/>
              </w:rPr>
              <w:instrText xml:space="preserve"> PAGEREF _Toc208211780 \h </w:instrText>
            </w:r>
            <w:r>
              <w:rPr>
                <w:webHidden/>
              </w:rPr>
            </w:r>
            <w:r>
              <w:rPr>
                <w:webHidden/>
              </w:rPr>
              <w:fldChar w:fldCharType="separate"/>
            </w:r>
            <w:r>
              <w:rPr>
                <w:webHidden/>
              </w:rPr>
              <w:t>41</w:t>
            </w:r>
            <w:r>
              <w:rPr>
                <w:webHidden/>
              </w:rPr>
              <w:fldChar w:fldCharType="end"/>
            </w:r>
          </w:hyperlink>
        </w:p>
        <w:p w14:paraId="146954E6" w14:textId="7CF04C97" w:rsidR="00F95729" w:rsidRPr="00A1477A" w:rsidRDefault="00F95729" w:rsidP="00A1477A">
          <w:pPr>
            <w:pStyle w:val="TOC2"/>
            <w:tabs>
              <w:tab w:val="right" w:leader="dot" w:pos="10456"/>
            </w:tabs>
          </w:pPr>
          <w:hyperlink w:anchor="_Toc208211781" w:history="1">
            <w:r w:rsidRPr="00A1477A">
              <w:t>GitHub Setup</w:t>
            </w:r>
            <w:r w:rsidRPr="00A1477A">
              <w:rPr>
                <w:webHidden/>
              </w:rPr>
              <w:tab/>
            </w:r>
            <w:r w:rsidRPr="00A1477A">
              <w:rPr>
                <w:webHidden/>
              </w:rPr>
              <w:fldChar w:fldCharType="begin"/>
            </w:r>
            <w:r w:rsidRPr="00A1477A">
              <w:rPr>
                <w:webHidden/>
              </w:rPr>
              <w:instrText xml:space="preserve"> PAGEREF _Toc208211781 \h </w:instrText>
            </w:r>
            <w:r w:rsidRPr="00A1477A">
              <w:rPr>
                <w:webHidden/>
              </w:rPr>
            </w:r>
            <w:r w:rsidRPr="00A1477A">
              <w:rPr>
                <w:webHidden/>
              </w:rPr>
              <w:fldChar w:fldCharType="separate"/>
            </w:r>
            <w:r w:rsidRPr="00A1477A">
              <w:rPr>
                <w:webHidden/>
              </w:rPr>
              <w:t>41</w:t>
            </w:r>
            <w:r w:rsidRPr="00A1477A">
              <w:rPr>
                <w:webHidden/>
              </w:rPr>
              <w:fldChar w:fldCharType="end"/>
            </w:r>
          </w:hyperlink>
        </w:p>
        <w:p w14:paraId="27EAA511" w14:textId="769CCF89" w:rsidR="00F95729" w:rsidRPr="00A1477A" w:rsidRDefault="00F95729" w:rsidP="00A1477A">
          <w:pPr>
            <w:pStyle w:val="TOC2"/>
            <w:tabs>
              <w:tab w:val="right" w:leader="dot" w:pos="10456"/>
            </w:tabs>
          </w:pPr>
          <w:hyperlink w:anchor="_Toc208211782" w:history="1">
            <w:r w:rsidRPr="00A1477A">
              <w:t>Commit Strategy</w:t>
            </w:r>
            <w:r w:rsidRPr="00A1477A">
              <w:rPr>
                <w:webHidden/>
              </w:rPr>
              <w:tab/>
            </w:r>
            <w:r w:rsidRPr="00A1477A">
              <w:rPr>
                <w:webHidden/>
              </w:rPr>
              <w:fldChar w:fldCharType="begin"/>
            </w:r>
            <w:r w:rsidRPr="00A1477A">
              <w:rPr>
                <w:webHidden/>
              </w:rPr>
              <w:instrText xml:space="preserve"> PAGEREF _Toc208211782 \h </w:instrText>
            </w:r>
            <w:r w:rsidRPr="00A1477A">
              <w:rPr>
                <w:webHidden/>
              </w:rPr>
            </w:r>
            <w:r w:rsidRPr="00A1477A">
              <w:rPr>
                <w:webHidden/>
              </w:rPr>
              <w:fldChar w:fldCharType="separate"/>
            </w:r>
            <w:r w:rsidRPr="00A1477A">
              <w:rPr>
                <w:webHidden/>
              </w:rPr>
              <w:t>42</w:t>
            </w:r>
            <w:r w:rsidRPr="00A1477A">
              <w:rPr>
                <w:webHidden/>
              </w:rPr>
              <w:fldChar w:fldCharType="end"/>
            </w:r>
          </w:hyperlink>
        </w:p>
        <w:p w14:paraId="27461B42" w14:textId="77777777" w:rsidR="00AA3637" w:rsidRPr="00AA3637" w:rsidRDefault="00AA3637" w:rsidP="00AA3637">
          <w:pPr>
            <w:rPr>
              <w:lang w:val="en-US"/>
            </w:rPr>
          </w:pPr>
        </w:p>
        <w:p w14:paraId="6FCB48C7" w14:textId="441CF9A7"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83" w:history="1">
            <w:r w:rsidRPr="00FA2B63">
              <w:rPr>
                <w:rStyle w:val="Hyperlink"/>
              </w:rPr>
              <w:t>AI Usage</w:t>
            </w:r>
            <w:r>
              <w:rPr>
                <w:webHidden/>
              </w:rPr>
              <w:tab/>
            </w:r>
            <w:r>
              <w:rPr>
                <w:webHidden/>
              </w:rPr>
              <w:fldChar w:fldCharType="begin"/>
            </w:r>
            <w:r>
              <w:rPr>
                <w:webHidden/>
              </w:rPr>
              <w:instrText xml:space="preserve"> PAGEREF _Toc208211783 \h </w:instrText>
            </w:r>
            <w:r>
              <w:rPr>
                <w:webHidden/>
              </w:rPr>
            </w:r>
            <w:r>
              <w:rPr>
                <w:webHidden/>
              </w:rPr>
              <w:fldChar w:fldCharType="separate"/>
            </w:r>
            <w:r>
              <w:rPr>
                <w:webHidden/>
              </w:rPr>
              <w:t>43</w:t>
            </w:r>
            <w:r>
              <w:rPr>
                <w:webHidden/>
              </w:rPr>
              <w:fldChar w:fldCharType="end"/>
            </w:r>
          </w:hyperlink>
        </w:p>
        <w:p w14:paraId="6852EBE3" w14:textId="64B3DEB2" w:rsidR="00100C69" w:rsidRPr="00A25A6F" w:rsidRDefault="00100C69" w:rsidP="00100C69">
          <w:pPr>
            <w:rPr>
              <w:b/>
              <w:bCs/>
            </w:rPr>
          </w:pPr>
          <w:r w:rsidRPr="00A25A6F">
            <w:fldChar w:fldCharType="end"/>
          </w:r>
        </w:p>
      </w:sdtContent>
    </w:sdt>
    <w:p w14:paraId="2FFF719F" w14:textId="77777777" w:rsidR="00594793" w:rsidRPr="00A25A6F" w:rsidRDefault="00594793">
      <w:r w:rsidRPr="00A25A6F">
        <w:br w:type="page"/>
      </w:r>
    </w:p>
    <w:p w14:paraId="6AA74F85" w14:textId="20EE4960" w:rsidR="00110D19" w:rsidRPr="00A25A6F" w:rsidRDefault="002B1179" w:rsidP="00C144DC">
      <w:pPr>
        <w:pStyle w:val="Title"/>
        <w:jc w:val="center"/>
      </w:pPr>
      <w:bookmarkStart w:id="0" w:name="_Toc205186127"/>
      <w:bookmarkStart w:id="1" w:name="_Toc208211741"/>
      <w:r w:rsidRPr="00A25A6F">
        <w:lastRenderedPageBreak/>
        <w:t>Introduction</w:t>
      </w:r>
      <w:bookmarkEnd w:id="0"/>
      <w:bookmarkEnd w:id="1"/>
    </w:p>
    <w:p w14:paraId="035B9EA7" w14:textId="1EB41D05" w:rsidR="00D100C4" w:rsidRPr="00A25A6F" w:rsidRDefault="00D100C4" w:rsidP="00F035F6">
      <w:pPr>
        <w:pStyle w:val="Heading1"/>
        <w:tabs>
          <w:tab w:val="left" w:leader="underscore" w:pos="10206"/>
        </w:tabs>
        <w:rPr>
          <w:rFonts w:ascii="Century Gothic" w:hAnsi="Century Gothic"/>
        </w:rPr>
      </w:pPr>
      <w:bookmarkStart w:id="2" w:name="_Toc208211742"/>
      <w:r w:rsidRPr="00A25A6F">
        <w:rPr>
          <w:rFonts w:ascii="Century Gothic" w:hAnsi="Century Gothic"/>
        </w:rPr>
        <w:t>Purpose of the POE</w:t>
      </w:r>
      <w:bookmarkEnd w:id="2"/>
    </w:p>
    <w:p w14:paraId="60E74887" w14:textId="474F3463" w:rsidR="00AF5E93" w:rsidRPr="00A25A6F" w:rsidRDefault="007416EC" w:rsidP="00D100C4">
      <w:r w:rsidRPr="007416EC">
        <w:t>The purpose of this POE is to demonstrate my ability to design and implement a functional software solution using C# and Entity Framework. The system supports lecturers submitting monthly claims, coordinators reviewing and approving them, and managers overseeing the process. It reflects real-world workflows and emphasizes clarity, maintainability, and user experience.</w:t>
      </w:r>
    </w:p>
    <w:p w14:paraId="7CC39FCF" w14:textId="77777777" w:rsidR="00AF5E93" w:rsidRPr="00A25A6F" w:rsidRDefault="00AF5E93">
      <w:r w:rsidRPr="00A25A6F">
        <w:br w:type="page"/>
      </w:r>
    </w:p>
    <w:p w14:paraId="70AA9093" w14:textId="26B5CB34" w:rsidR="00AF5E93" w:rsidRPr="00A25A6F" w:rsidRDefault="00AF5E93" w:rsidP="00AF5E93">
      <w:pPr>
        <w:pStyle w:val="Heading1"/>
        <w:rPr>
          <w:rFonts w:ascii="Century Gothic" w:hAnsi="Century Gothic"/>
        </w:rPr>
      </w:pPr>
      <w:bookmarkStart w:id="3" w:name="_Toc208211743"/>
      <w:r w:rsidRPr="00A25A6F">
        <w:rPr>
          <w:rFonts w:ascii="Century Gothic" w:hAnsi="Century Gothic"/>
        </w:rPr>
        <w:lastRenderedPageBreak/>
        <w:t>System Overview</w:t>
      </w:r>
      <w:bookmarkEnd w:id="3"/>
    </w:p>
    <w:p w14:paraId="5306B0BE" w14:textId="65C19E25" w:rsidR="00AF5E93" w:rsidRPr="00A25A6F" w:rsidRDefault="007416EC">
      <w:r w:rsidRPr="007416EC">
        <w:t>The Lecturer Claims Management System (LCMS) was designed to fulfil all core requirements outlined in Part 1 of the POE brief, while also introducing enhancements that improve usability</w:t>
      </w:r>
      <w:r w:rsidR="001A3A50">
        <w:t xml:space="preserve"> and</w:t>
      </w:r>
      <w:r w:rsidRPr="007416EC">
        <w:t xml:space="preserve"> transparenc</w:t>
      </w:r>
      <w:r w:rsidR="001A3A50">
        <w:t>y</w:t>
      </w:r>
      <w:r w:rsidRPr="007416EC">
        <w:t>. The system enables lecturers to securely log in, submit monthly claims with detailed breakdowns, and view their claim history in a clean, role-specific dashboard. Coordinators can review pending claims, approve or deny them, and log status changes with optional reasons</w:t>
      </w:r>
      <w:r w:rsidR="001A3A50">
        <w:t>,</w:t>
      </w:r>
      <w:r w:rsidRPr="007416EC">
        <w:t xml:space="preserve"> all of which are tracked in a dedicated </w:t>
      </w:r>
      <w:proofErr w:type="spellStart"/>
      <w:r w:rsidRPr="007416EC">
        <w:t>ClaimStatusLog</w:t>
      </w:r>
      <w:proofErr w:type="spellEnd"/>
      <w:r w:rsidRPr="007416EC">
        <w:t xml:space="preserve"> table</w:t>
      </w:r>
      <w:r w:rsidR="001A3A50">
        <w:t xml:space="preserve"> (in the database)</w:t>
      </w:r>
      <w:r w:rsidRPr="007416EC">
        <w:t xml:space="preserve"> for full auditability. The database schema was normalized for integrity and performance, with a deliberate shift from numeric </w:t>
      </w:r>
      <w:proofErr w:type="spellStart"/>
      <w:r w:rsidRPr="007416EC">
        <w:t>UserId</w:t>
      </w:r>
      <w:proofErr w:type="spellEnd"/>
      <w:r w:rsidRPr="007416EC">
        <w:t xml:space="preserve"> keys to string-based </w:t>
      </w:r>
      <w:proofErr w:type="spellStart"/>
      <w:r w:rsidRPr="007416EC">
        <w:t>EmployeeNumber</w:t>
      </w:r>
      <w:proofErr w:type="spellEnd"/>
      <w:r w:rsidRPr="007416EC">
        <w:t xml:space="preserve"> identifiers to better reflect real-world academic systems</w:t>
      </w:r>
      <w:r w:rsidR="00A20231">
        <w:t xml:space="preserve"> (</w:t>
      </w:r>
      <w:proofErr w:type="spellStart"/>
      <w:r w:rsidR="00A20231">
        <w:t>EmployeeNumber</w:t>
      </w:r>
      <w:proofErr w:type="spellEnd"/>
      <w:r w:rsidR="00A20231">
        <w:t xml:space="preserve"> will act as the unique identifier)</w:t>
      </w:r>
      <w:r w:rsidRPr="007416EC">
        <w:t xml:space="preserve">. The system uses ASP.NET Core MVC for structured routing and Razor views for responsive, user-friendly interfaces. Session tracking </w:t>
      </w:r>
      <w:r w:rsidR="003524B5">
        <w:t>enables</w:t>
      </w:r>
      <w:r w:rsidRPr="007416EC">
        <w:t xml:space="preserve"> personalized access, while role-based redirects maintain security and clarity</w:t>
      </w:r>
      <w:r w:rsidR="000652E8">
        <w:t xml:space="preserve"> (the program knows who’s logged in right now and what role they have)</w:t>
      </w:r>
      <w:r w:rsidRPr="007416EC">
        <w:t>. Additional features</w:t>
      </w:r>
      <w:r w:rsidR="006123E9">
        <w:t xml:space="preserve"> </w:t>
      </w:r>
      <w:r w:rsidRPr="007416EC">
        <w:t>such as denial reason visibility, full name display, and bulk test data</w:t>
      </w:r>
      <w:r w:rsidR="006123E9">
        <w:t xml:space="preserve"> (essentially dummy data i.e. not </w:t>
      </w:r>
      <w:r w:rsidR="00B07B17">
        <w:t>submitted by the app)</w:t>
      </w:r>
      <w:r w:rsidRPr="007416EC">
        <w:t xml:space="preserve"> for stress testing</w:t>
      </w:r>
      <w:r w:rsidR="006123E9">
        <w:t xml:space="preserve"> </w:t>
      </w:r>
      <w:r w:rsidRPr="007416EC">
        <w:t xml:space="preserve">demonstrate a thoughtful, professional approach to real-world system design. Overall, the LCMS not only meets the functional expectations of Part </w:t>
      </w:r>
      <w:proofErr w:type="gramStart"/>
      <w:r w:rsidRPr="007416EC">
        <w:t>1, but</w:t>
      </w:r>
      <w:proofErr w:type="gramEnd"/>
      <w:r w:rsidRPr="007416EC">
        <w:t xml:space="preserve"> lays a strong foundation for future expansion in Part 2</w:t>
      </w:r>
      <w:r w:rsidR="00B07B17">
        <w:t xml:space="preserve"> (since there’s things in there that they don’t tell you about in part 1)</w:t>
      </w:r>
      <w:r w:rsidRPr="007416EC">
        <w:t>.</w:t>
      </w:r>
      <w:r w:rsidR="00AF5E93" w:rsidRPr="00A25A6F">
        <w:br w:type="page"/>
      </w:r>
    </w:p>
    <w:p w14:paraId="5FEBD7B8" w14:textId="5CB665A4" w:rsidR="00AF5E93" w:rsidRPr="00A25A6F" w:rsidRDefault="00AF5E93" w:rsidP="00AF5E93">
      <w:pPr>
        <w:pStyle w:val="Heading1"/>
        <w:rPr>
          <w:rFonts w:ascii="Century Gothic" w:hAnsi="Century Gothic"/>
        </w:rPr>
      </w:pPr>
      <w:bookmarkStart w:id="4" w:name="_Toc208211744"/>
      <w:r w:rsidRPr="00A25A6F">
        <w:rPr>
          <w:rFonts w:ascii="Century Gothic" w:hAnsi="Century Gothic"/>
        </w:rPr>
        <w:lastRenderedPageBreak/>
        <w:t>Target Users</w:t>
      </w:r>
      <w:bookmarkEnd w:id="4"/>
    </w:p>
    <w:p w14:paraId="15B6AF4E" w14:textId="2530FDFA" w:rsidR="007416EC" w:rsidRPr="007416EC" w:rsidRDefault="007416EC" w:rsidP="007416EC">
      <w:pPr>
        <w:pStyle w:val="ListParagraph"/>
        <w:numPr>
          <w:ilvl w:val="0"/>
          <w:numId w:val="2"/>
        </w:numPr>
      </w:pPr>
      <w:r w:rsidRPr="007416EC">
        <w:t>Lecturers (submit claims)</w:t>
      </w:r>
    </w:p>
    <w:p w14:paraId="1C7005BA" w14:textId="5C2FA098" w:rsidR="007416EC" w:rsidRPr="007416EC" w:rsidRDefault="007416EC" w:rsidP="007416EC">
      <w:pPr>
        <w:pStyle w:val="ListParagraph"/>
        <w:numPr>
          <w:ilvl w:val="0"/>
          <w:numId w:val="2"/>
        </w:numPr>
      </w:pPr>
      <w:r w:rsidRPr="007416EC">
        <w:t>Programme Coordinators (review and approve)</w:t>
      </w:r>
    </w:p>
    <w:p w14:paraId="10986180" w14:textId="70D7EEC8" w:rsidR="007416EC" w:rsidRPr="007416EC" w:rsidRDefault="007416EC" w:rsidP="007416EC">
      <w:pPr>
        <w:pStyle w:val="ListParagraph"/>
        <w:numPr>
          <w:ilvl w:val="0"/>
          <w:numId w:val="2"/>
        </w:numPr>
      </w:pPr>
      <w:r w:rsidRPr="007416EC">
        <w:t>Academic Managers (oversee claim activity)</w:t>
      </w:r>
    </w:p>
    <w:p w14:paraId="40E1366E" w14:textId="515BF92E" w:rsidR="007416EC" w:rsidRPr="007416EC" w:rsidRDefault="007416EC" w:rsidP="007416EC">
      <w:pPr>
        <w:pStyle w:val="ListParagraph"/>
        <w:numPr>
          <w:ilvl w:val="0"/>
          <w:numId w:val="2"/>
        </w:numPr>
      </w:pPr>
      <w:r w:rsidRPr="007416EC">
        <w:t>HR Administrators (optional future role for payroll integration)</w:t>
      </w:r>
    </w:p>
    <w:p w14:paraId="2676A9E2" w14:textId="31600437" w:rsidR="002B1179" w:rsidRPr="00A25A6F" w:rsidRDefault="002B1179">
      <w:r w:rsidRPr="00A25A6F">
        <w:br w:type="page"/>
      </w:r>
    </w:p>
    <w:p w14:paraId="4B8E85E6" w14:textId="6BBED3A4" w:rsidR="002B1179" w:rsidRPr="00A25A6F" w:rsidRDefault="00D511D0" w:rsidP="00D511D0">
      <w:pPr>
        <w:pStyle w:val="Title"/>
        <w:jc w:val="center"/>
      </w:pPr>
      <w:bookmarkStart w:id="5" w:name="_Toc205186128"/>
      <w:bookmarkStart w:id="6" w:name="_Toc208211745"/>
      <w:r w:rsidRPr="00A25A6F">
        <w:lastRenderedPageBreak/>
        <w:t>Design Overview</w:t>
      </w:r>
      <w:bookmarkEnd w:id="5"/>
      <w:bookmarkEnd w:id="6"/>
    </w:p>
    <w:p w14:paraId="0DE60406" w14:textId="17794031" w:rsidR="00AF5E93" w:rsidRPr="00A25A6F" w:rsidRDefault="009E0E25" w:rsidP="009E0E25">
      <w:pPr>
        <w:pStyle w:val="Heading1"/>
        <w:rPr>
          <w:rFonts w:ascii="Century Gothic" w:hAnsi="Century Gothic"/>
        </w:rPr>
      </w:pPr>
      <w:bookmarkStart w:id="7" w:name="_Toc208211746"/>
      <w:r w:rsidRPr="00A25A6F">
        <w:rPr>
          <w:rFonts w:ascii="Century Gothic" w:hAnsi="Century Gothic"/>
        </w:rPr>
        <w:t>Architecture Choice: MVC or WPF</w:t>
      </w:r>
      <w:bookmarkEnd w:id="7"/>
    </w:p>
    <w:p w14:paraId="1D01B812" w14:textId="6008456C" w:rsidR="00150914" w:rsidRDefault="00150914">
      <w:pPr>
        <w:rPr>
          <w:rFonts w:eastAsiaTheme="majorEastAsia" w:cstheme="majorBidi"/>
          <w:color w:val="0F4761" w:themeColor="accent1" w:themeShade="BF"/>
          <w:sz w:val="40"/>
          <w:szCs w:val="40"/>
        </w:rPr>
      </w:pPr>
      <w:r>
        <w:t xml:space="preserve">MVC </w:t>
      </w:r>
      <w:r>
        <w:br w:type="page"/>
      </w:r>
    </w:p>
    <w:p w14:paraId="65FA2508" w14:textId="02128EEC" w:rsidR="009E0E25" w:rsidRPr="00A25A6F" w:rsidRDefault="009E0E25" w:rsidP="009E0E25">
      <w:pPr>
        <w:pStyle w:val="Heading1"/>
        <w:rPr>
          <w:rFonts w:ascii="Century Gothic" w:hAnsi="Century Gothic"/>
        </w:rPr>
      </w:pPr>
      <w:bookmarkStart w:id="8" w:name="_Toc208211747"/>
      <w:r w:rsidRPr="00A25A6F">
        <w:rPr>
          <w:rFonts w:ascii="Century Gothic" w:hAnsi="Century Gothic"/>
        </w:rPr>
        <w:lastRenderedPageBreak/>
        <w:t>Reason for Selection</w:t>
      </w:r>
      <w:bookmarkEnd w:id="8"/>
    </w:p>
    <w:p w14:paraId="385C30B4" w14:textId="78427347" w:rsidR="00150914" w:rsidRDefault="00150914" w:rsidP="00150914">
      <w:r w:rsidRPr="007416EC">
        <w:t xml:space="preserve">The system was developed using ASP.NET Core MVC, </w:t>
      </w:r>
      <w:r w:rsidR="003524B5">
        <w:t xml:space="preserve">using </w:t>
      </w:r>
      <w:r w:rsidRPr="007416EC">
        <w:t>Razor views for the user interface and Entity Framework Core for database access. This architecture supports clean separation of concerns, scalable routing, and role-based access control.</w:t>
      </w:r>
      <w:r>
        <w:t xml:space="preserve"> I also just don’t like working with windows forms</w:t>
      </w:r>
      <w:r w:rsidR="002A4C3D">
        <w:t xml:space="preserve"> that much</w:t>
      </w:r>
      <w:r>
        <w:t>.</w:t>
      </w:r>
    </w:p>
    <w:p w14:paraId="43C53585" w14:textId="77777777" w:rsidR="00150914" w:rsidRPr="00A25A6F" w:rsidRDefault="00150914" w:rsidP="00150914">
      <w:r>
        <w:rPr>
          <w:noProof/>
        </w:rPr>
        <w:drawing>
          <wp:anchor distT="0" distB="0" distL="114300" distR="114300" simplePos="0" relativeHeight="251688960" behindDoc="0" locked="0" layoutInCell="1" allowOverlap="1" wp14:anchorId="17A14ECD" wp14:editId="2258BA15">
            <wp:simplePos x="0" y="0"/>
            <wp:positionH relativeFrom="margin">
              <wp:align>center</wp:align>
            </wp:positionH>
            <wp:positionV relativeFrom="paragraph">
              <wp:posOffset>7620</wp:posOffset>
            </wp:positionV>
            <wp:extent cx="5486400" cy="3200400"/>
            <wp:effectExtent l="0" t="0" r="0" b="0"/>
            <wp:wrapSquare wrapText="bothSides"/>
            <wp:docPr id="173137657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7FA2F7C5" w14:textId="77777777" w:rsidR="00150914" w:rsidRPr="00A25A6F" w:rsidRDefault="00150914" w:rsidP="00150914"/>
    <w:p w14:paraId="2A083335" w14:textId="77777777" w:rsidR="00150914" w:rsidRPr="00A25A6F" w:rsidRDefault="00150914" w:rsidP="00150914">
      <w:r w:rsidRPr="00A25A6F">
        <w:br w:type="page"/>
      </w:r>
    </w:p>
    <w:p w14:paraId="0902E9DF" w14:textId="1B8ADF67" w:rsidR="009E0E25" w:rsidRPr="00A25A6F" w:rsidRDefault="004A2D59" w:rsidP="004A2D59">
      <w:pPr>
        <w:pStyle w:val="Heading1"/>
        <w:rPr>
          <w:rFonts w:ascii="Century Gothic" w:hAnsi="Century Gothic"/>
        </w:rPr>
      </w:pPr>
      <w:bookmarkStart w:id="9" w:name="_Toc208211748"/>
      <w:r w:rsidRPr="00A25A6F">
        <w:rPr>
          <w:rFonts w:ascii="Century Gothic" w:hAnsi="Century Gothic"/>
        </w:rPr>
        <w:lastRenderedPageBreak/>
        <w:t>Main Functional Components</w:t>
      </w:r>
      <w:bookmarkEnd w:id="9"/>
    </w:p>
    <w:p w14:paraId="42002DA8" w14:textId="3D36E324" w:rsidR="007416EC" w:rsidRDefault="007416EC" w:rsidP="007416EC">
      <w:pPr>
        <w:pStyle w:val="ListParagraph"/>
        <w:numPr>
          <w:ilvl w:val="0"/>
          <w:numId w:val="3"/>
        </w:numPr>
      </w:pPr>
      <w:r>
        <w:t>Login and session management</w:t>
      </w:r>
    </w:p>
    <w:p w14:paraId="2380DCB6" w14:textId="66F8A676" w:rsidR="007416EC" w:rsidRDefault="007416EC" w:rsidP="007416EC">
      <w:pPr>
        <w:pStyle w:val="ListParagraph"/>
        <w:numPr>
          <w:ilvl w:val="0"/>
          <w:numId w:val="3"/>
        </w:numPr>
      </w:pPr>
      <w:r>
        <w:t>Claim submission form</w:t>
      </w:r>
    </w:p>
    <w:p w14:paraId="1131879F" w14:textId="5190BE69" w:rsidR="007416EC" w:rsidRDefault="007416EC" w:rsidP="007416EC">
      <w:pPr>
        <w:pStyle w:val="ListParagraph"/>
        <w:numPr>
          <w:ilvl w:val="0"/>
          <w:numId w:val="3"/>
        </w:numPr>
      </w:pPr>
      <w:r>
        <w:t>Claim viewing dashboard</w:t>
      </w:r>
    </w:p>
    <w:p w14:paraId="2FF27D4E" w14:textId="2BE42854" w:rsidR="007416EC" w:rsidRDefault="007416EC" w:rsidP="007416EC">
      <w:pPr>
        <w:pStyle w:val="ListParagraph"/>
        <w:numPr>
          <w:ilvl w:val="0"/>
          <w:numId w:val="3"/>
        </w:numPr>
      </w:pPr>
      <w:r>
        <w:t>Coordinator review interface</w:t>
      </w:r>
    </w:p>
    <w:p w14:paraId="0AB04AEE" w14:textId="04BDD894" w:rsidR="004A2D59" w:rsidRPr="00A25A6F" w:rsidRDefault="007416EC" w:rsidP="007416EC">
      <w:pPr>
        <w:pStyle w:val="ListParagraph"/>
        <w:numPr>
          <w:ilvl w:val="0"/>
          <w:numId w:val="3"/>
        </w:numPr>
      </w:pPr>
      <w:r>
        <w:t xml:space="preserve">Status logging via </w:t>
      </w:r>
      <w:proofErr w:type="spellStart"/>
      <w:r>
        <w:t>ClaimStatusLog</w:t>
      </w:r>
      <w:proofErr w:type="spellEnd"/>
    </w:p>
    <w:p w14:paraId="694617F8" w14:textId="77777777" w:rsidR="004A2D59" w:rsidRPr="00A25A6F" w:rsidRDefault="004A2D59">
      <w:r w:rsidRPr="00A25A6F">
        <w:br w:type="page"/>
      </w:r>
    </w:p>
    <w:p w14:paraId="418C51E2" w14:textId="3622DD4A" w:rsidR="004A2D59" w:rsidRPr="00A25A6F" w:rsidRDefault="004A2D59" w:rsidP="004A2D59">
      <w:pPr>
        <w:pStyle w:val="Heading1"/>
        <w:rPr>
          <w:rFonts w:ascii="Century Gothic" w:hAnsi="Century Gothic"/>
        </w:rPr>
      </w:pPr>
      <w:bookmarkStart w:id="10" w:name="_Toc208211749"/>
      <w:r w:rsidRPr="00A25A6F">
        <w:rPr>
          <w:rFonts w:ascii="Century Gothic" w:hAnsi="Century Gothic"/>
        </w:rPr>
        <w:lastRenderedPageBreak/>
        <w:t>Design Objectives</w:t>
      </w:r>
      <w:bookmarkEnd w:id="10"/>
    </w:p>
    <w:p w14:paraId="443698BA" w14:textId="0C9E970C" w:rsidR="006F117C" w:rsidRPr="006F117C" w:rsidRDefault="006F117C" w:rsidP="006F117C">
      <w:r w:rsidRPr="006F117C">
        <w:t xml:space="preserve">The Lecturer Claims Management System was designed with a strong emphasis on clarity, reliability, and low-friction workflows. </w:t>
      </w:r>
      <w:r w:rsidR="00150914">
        <w:t xml:space="preserve">It was also designed to be as </w:t>
      </w:r>
      <w:r w:rsidR="00A4166F">
        <w:t xml:space="preserve">“fool proof” as possible, meaning there’s very little the user can do to break it. </w:t>
      </w:r>
      <w:r w:rsidRPr="006F117C">
        <w:t>From the outset, the goal was to create a system that feels intuitive for users, minimizes technical overhead, and supports real-world academic processes</w:t>
      </w:r>
      <w:r w:rsidR="00A4166F">
        <w:t xml:space="preserve"> (or at least how I would imagine they’d work?)</w:t>
      </w:r>
      <w:r w:rsidRPr="006F117C">
        <w:t xml:space="preserve"> without unnecessary complexity. Key objectives included:</w:t>
      </w:r>
    </w:p>
    <w:p w14:paraId="7D8DE21F" w14:textId="522DB7F2" w:rsidR="006F117C" w:rsidRPr="006F117C" w:rsidRDefault="006F117C" w:rsidP="006F117C">
      <w:pPr>
        <w:pStyle w:val="ListParagraph"/>
        <w:numPr>
          <w:ilvl w:val="0"/>
          <w:numId w:val="5"/>
        </w:numPr>
      </w:pPr>
      <w:r w:rsidRPr="006F117C">
        <w:rPr>
          <w:b/>
          <w:bCs/>
        </w:rPr>
        <w:t>Usability First</w:t>
      </w:r>
      <w:r w:rsidRPr="006F117C">
        <w:t>: Every interface from claim submission to coordinator review was built to be clean, direct, and easy to navigate. The system avoids clutter and ambiguity</w:t>
      </w:r>
      <w:r w:rsidR="00A4166F">
        <w:t xml:space="preserve"> (</w:t>
      </w:r>
      <w:r w:rsidR="00E627A5">
        <w:t>a button says exactly what it does)</w:t>
      </w:r>
      <w:r w:rsidRPr="006F117C">
        <w:t xml:space="preserve">, </w:t>
      </w:r>
      <w:r w:rsidR="00D314D6">
        <w:t>making sure</w:t>
      </w:r>
      <w:r w:rsidRPr="006F117C">
        <w:t xml:space="preserve"> that users can complete tasks without confusion or excessive clicking</w:t>
      </w:r>
      <w:r w:rsidR="00E627A5">
        <w:t xml:space="preserve"> and with minimal training (</w:t>
      </w:r>
      <w:r w:rsidR="00B163DF">
        <w:t xml:space="preserve">makes </w:t>
      </w:r>
      <w:proofErr w:type="gramStart"/>
      <w:r w:rsidR="00B163DF">
        <w:t>IT’s</w:t>
      </w:r>
      <w:proofErr w:type="gramEnd"/>
      <w:r w:rsidR="00B163DF">
        <w:t xml:space="preserve"> job easier and lowers barrier to entry)</w:t>
      </w:r>
      <w:r w:rsidRPr="006F117C">
        <w:t>.</w:t>
      </w:r>
    </w:p>
    <w:p w14:paraId="4728B533" w14:textId="51C37AF1" w:rsidR="006F117C" w:rsidRPr="006F117C" w:rsidRDefault="006F117C" w:rsidP="006F117C">
      <w:pPr>
        <w:pStyle w:val="ListParagraph"/>
        <w:numPr>
          <w:ilvl w:val="0"/>
          <w:numId w:val="5"/>
        </w:numPr>
      </w:pPr>
      <w:r w:rsidRPr="006F117C">
        <w:rPr>
          <w:b/>
          <w:bCs/>
        </w:rPr>
        <w:t>Resilience to Change</w:t>
      </w:r>
      <w:r w:rsidRPr="006F117C">
        <w:t xml:space="preserve">: The system was designed to handle schema shifts and </w:t>
      </w:r>
      <w:r w:rsidR="003524B5">
        <w:t>changing</w:t>
      </w:r>
      <w:r w:rsidRPr="006F117C">
        <w:t xml:space="preserve"> requirements, as demonstrated by the </w:t>
      </w:r>
      <w:r w:rsidR="00B163DF">
        <w:t>“</w:t>
      </w:r>
      <w:r w:rsidRPr="006F117C">
        <w:t>successful</w:t>
      </w:r>
      <w:r w:rsidR="00B163DF">
        <w:t>”</w:t>
      </w:r>
      <w:r w:rsidRPr="006F117C">
        <w:t xml:space="preserve"> migration from </w:t>
      </w:r>
      <w:proofErr w:type="spellStart"/>
      <w:r w:rsidRPr="006F117C">
        <w:t>UserId</w:t>
      </w:r>
      <w:proofErr w:type="spellEnd"/>
      <w:r w:rsidRPr="006F117C">
        <w:t xml:space="preserve"> to </w:t>
      </w:r>
      <w:proofErr w:type="spellStart"/>
      <w:r w:rsidRPr="006F117C">
        <w:t>EmployeeNumber</w:t>
      </w:r>
      <w:proofErr w:type="spellEnd"/>
      <w:r w:rsidRPr="006F117C">
        <w:t xml:space="preserve"> as the primary key. </w:t>
      </w:r>
      <w:r w:rsidR="00B163DF">
        <w:t xml:space="preserve">Basically </w:t>
      </w:r>
      <w:r w:rsidR="00A474F0">
        <w:t xml:space="preserve">by breaking the entire program by changing the primary key of one table after I’d built half the program </w:t>
      </w:r>
      <w:r w:rsidR="000D26CB">
        <w:t>and</w:t>
      </w:r>
      <w:r w:rsidR="00BC109E">
        <w:t xml:space="preserve"> still</w:t>
      </w:r>
      <w:r w:rsidR="000D26CB">
        <w:t xml:space="preserve"> managing to get it back up and running shows that it can probably </w:t>
      </w:r>
      <w:r w:rsidR="003E1976">
        <w:t xml:space="preserve">be rescued from even the most dire straits. </w:t>
      </w:r>
      <w:r w:rsidRPr="006F117C">
        <w:t xml:space="preserve">This adaptability </w:t>
      </w:r>
      <w:r w:rsidR="003524B5">
        <w:t>promotes</w:t>
      </w:r>
      <w:r w:rsidRPr="006F117C">
        <w:t xml:space="preserve"> long-term maintainability and scalability.</w:t>
      </w:r>
    </w:p>
    <w:p w14:paraId="7FBC3BC4" w14:textId="4F6520BE" w:rsidR="006F117C" w:rsidRPr="006F117C" w:rsidRDefault="006F117C" w:rsidP="006F117C">
      <w:pPr>
        <w:pStyle w:val="ListParagraph"/>
        <w:numPr>
          <w:ilvl w:val="0"/>
          <w:numId w:val="5"/>
        </w:numPr>
      </w:pPr>
      <w:r w:rsidRPr="006F117C">
        <w:rPr>
          <w:b/>
          <w:bCs/>
        </w:rPr>
        <w:t>Transparency and Accountability</w:t>
      </w:r>
      <w:r w:rsidRPr="006F117C">
        <w:t xml:space="preserve">: By introducing a dedicated </w:t>
      </w:r>
      <w:proofErr w:type="spellStart"/>
      <w:r w:rsidRPr="006F117C">
        <w:t>ClaimStatusLog</w:t>
      </w:r>
      <w:proofErr w:type="spellEnd"/>
      <w:r w:rsidRPr="006F117C">
        <w:t xml:space="preserve"> table, the system tracks every approval and denial with timestamps and </w:t>
      </w:r>
      <w:r w:rsidR="00E61C79">
        <w:t xml:space="preserve">situationally dependant </w:t>
      </w:r>
      <w:r w:rsidRPr="006F117C">
        <w:t>reasons</w:t>
      </w:r>
      <w:r w:rsidR="00E61C79">
        <w:t xml:space="preserve"> (</w:t>
      </w:r>
      <w:r w:rsidR="00E67B37">
        <w:t>lecturers will probably only care why things got denied, not why they’re approved)</w:t>
      </w:r>
      <w:r w:rsidRPr="006F117C">
        <w:t>. This audit trail</w:t>
      </w:r>
      <w:r w:rsidR="003E1976">
        <w:t xml:space="preserve"> (because finances are audited and </w:t>
      </w:r>
      <w:r w:rsidR="00E61C79">
        <w:t>carry big trouble when things go wrong)</w:t>
      </w:r>
      <w:r w:rsidRPr="006F117C">
        <w:t xml:space="preserve"> promotes fairness and gives lecturers clear feedback on their claims.</w:t>
      </w:r>
    </w:p>
    <w:p w14:paraId="734DD106" w14:textId="3E920A9B" w:rsidR="006F117C" w:rsidRPr="006F117C" w:rsidRDefault="006F117C" w:rsidP="006F117C">
      <w:pPr>
        <w:pStyle w:val="ListParagraph"/>
        <w:numPr>
          <w:ilvl w:val="0"/>
          <w:numId w:val="5"/>
        </w:numPr>
      </w:pPr>
      <w:r w:rsidRPr="006F117C">
        <w:rPr>
          <w:b/>
          <w:bCs/>
        </w:rPr>
        <w:t>Role-Based Clarity</w:t>
      </w:r>
      <w:r w:rsidRPr="006F117C">
        <w:t xml:space="preserve">: Each user role </w:t>
      </w:r>
      <w:r w:rsidR="00E67B37">
        <w:t>(</w:t>
      </w:r>
      <w:r w:rsidRPr="006F117C">
        <w:t>Lecturer, Coordinator, Manager</w:t>
      </w:r>
      <w:r w:rsidR="00E67B37">
        <w:t xml:space="preserve"> for part 2)</w:t>
      </w:r>
      <w:r w:rsidRPr="006F117C">
        <w:t xml:space="preserve"> has a </w:t>
      </w:r>
      <w:r w:rsidR="003524B5">
        <w:t>customized</w:t>
      </w:r>
      <w:r w:rsidRPr="006F117C">
        <w:t xml:space="preserve"> experience. Lecturers see only their own claims, coordinators access pending reviews, and managers (if implemented) would oversee broader activity. This separation reduces cognitive load</w:t>
      </w:r>
      <w:r w:rsidR="00E67B37">
        <w:t xml:space="preserve"> (</w:t>
      </w:r>
      <w:r w:rsidR="00CE0348">
        <w:t>people don’t have to think about it for more than one screen)</w:t>
      </w:r>
      <w:r w:rsidRPr="006F117C">
        <w:t xml:space="preserve"> and enhances security.</w:t>
      </w:r>
    </w:p>
    <w:p w14:paraId="0B58D915" w14:textId="706583BE" w:rsidR="006F117C" w:rsidRPr="006F117C" w:rsidRDefault="006F117C" w:rsidP="006F117C">
      <w:pPr>
        <w:pStyle w:val="ListParagraph"/>
        <w:numPr>
          <w:ilvl w:val="0"/>
          <w:numId w:val="5"/>
        </w:numPr>
      </w:pPr>
      <w:r w:rsidRPr="006F117C">
        <w:rPr>
          <w:b/>
          <w:bCs/>
        </w:rPr>
        <w:t>Low-Stress Workflow Design</w:t>
      </w:r>
      <w:r w:rsidRPr="006F117C">
        <w:t>: The system avoids over-engineering</w:t>
      </w:r>
      <w:r w:rsidR="00CE0348">
        <w:t xml:space="preserve"> (in the UI design at least),</w:t>
      </w:r>
      <w:r w:rsidRPr="006F117C">
        <w:t xml:space="preserve"> and focuses on achievable, functional features.</w:t>
      </w:r>
      <w:r w:rsidR="00000FED">
        <w:t xml:space="preserve"> Any task must be </w:t>
      </w:r>
      <w:r w:rsidR="00C24BCF">
        <w:t>preferably 1 click away.</w:t>
      </w:r>
    </w:p>
    <w:p w14:paraId="6A8C9E84" w14:textId="4F63C3FD" w:rsidR="006F117C" w:rsidRPr="006F117C" w:rsidRDefault="006F117C" w:rsidP="006F117C">
      <w:pPr>
        <w:pStyle w:val="ListParagraph"/>
        <w:numPr>
          <w:ilvl w:val="0"/>
          <w:numId w:val="5"/>
        </w:numPr>
      </w:pPr>
      <w:r w:rsidRPr="006F117C">
        <w:rPr>
          <w:b/>
          <w:bCs/>
        </w:rPr>
        <w:t>Real-World Validation</w:t>
      </w:r>
      <w:r w:rsidRPr="006F117C">
        <w:t xml:space="preserve">: Sample data was inserted to stress test the system across various claim statuses. This </w:t>
      </w:r>
      <w:r w:rsidR="003524B5">
        <w:t>makes sure</w:t>
      </w:r>
      <w:r w:rsidRPr="006F117C">
        <w:t xml:space="preserve"> that the logic holds up under realistic conditions and that edge cases (e.g. denied claims with missing reasons) are properly handled.</w:t>
      </w:r>
    </w:p>
    <w:p w14:paraId="1C74E560" w14:textId="7CE6A97F" w:rsidR="004A2D59" w:rsidRPr="00A25A6F" w:rsidRDefault="006F117C" w:rsidP="008D18AB">
      <w:pPr>
        <w:pStyle w:val="ListParagraph"/>
        <w:numPr>
          <w:ilvl w:val="0"/>
          <w:numId w:val="5"/>
        </w:numPr>
      </w:pPr>
      <w:r w:rsidRPr="008523BB">
        <w:rPr>
          <w:b/>
          <w:bCs/>
        </w:rPr>
        <w:t>Professional Presentation</w:t>
      </w:r>
      <w:r w:rsidRPr="006F117C">
        <w:t>: The inclusion of full names, clean layouts, and structured data reflects a commitment to professionalism and user respect.</w:t>
      </w:r>
    </w:p>
    <w:p w14:paraId="2AC7F922" w14:textId="54AD5D86" w:rsidR="00AE12CD" w:rsidRPr="00A25A6F" w:rsidRDefault="00AE12CD">
      <w:r w:rsidRPr="00A25A6F">
        <w:br w:type="page"/>
      </w:r>
    </w:p>
    <w:p w14:paraId="19E9C529" w14:textId="0FE00E77" w:rsidR="00AE12CD" w:rsidRPr="00A25A6F" w:rsidRDefault="009D43F3" w:rsidP="009D43F3">
      <w:pPr>
        <w:pStyle w:val="Title"/>
        <w:jc w:val="center"/>
      </w:pPr>
      <w:bookmarkStart w:id="11" w:name="_Toc205186129"/>
      <w:bookmarkStart w:id="12" w:name="_Toc208211750"/>
      <w:r w:rsidRPr="00A25A6F">
        <w:lastRenderedPageBreak/>
        <w:t>Assumptions and Constraints</w:t>
      </w:r>
      <w:bookmarkEnd w:id="11"/>
      <w:bookmarkEnd w:id="12"/>
    </w:p>
    <w:p w14:paraId="5318AEF0" w14:textId="296375ED" w:rsidR="00D955CE" w:rsidRPr="00A25A6F" w:rsidRDefault="008965C1" w:rsidP="008965C1">
      <w:pPr>
        <w:pStyle w:val="Heading1"/>
        <w:rPr>
          <w:rFonts w:ascii="Century Gothic" w:hAnsi="Century Gothic"/>
        </w:rPr>
      </w:pPr>
      <w:bookmarkStart w:id="13" w:name="_Toc208211751"/>
      <w:r w:rsidRPr="00A25A6F">
        <w:rPr>
          <w:rFonts w:ascii="Century Gothic" w:hAnsi="Century Gothic"/>
        </w:rPr>
        <w:t>Assumptions About Users, Data &amp; Process</w:t>
      </w:r>
      <w:bookmarkEnd w:id="13"/>
    </w:p>
    <w:p w14:paraId="57DA11D8" w14:textId="70C86172" w:rsidR="005D142F" w:rsidRPr="005D142F" w:rsidRDefault="005D142F" w:rsidP="005D142F">
      <w:pPr>
        <w:rPr>
          <w:b/>
          <w:bCs/>
        </w:rPr>
      </w:pPr>
      <w:r w:rsidRPr="005D142F">
        <w:rPr>
          <w:b/>
          <w:bCs/>
        </w:rPr>
        <w:t>Users</w:t>
      </w:r>
    </w:p>
    <w:p w14:paraId="63EB7EEE" w14:textId="6E42038B" w:rsidR="005D142F" w:rsidRPr="005D142F" w:rsidRDefault="005D142F" w:rsidP="005D142F">
      <w:pPr>
        <w:numPr>
          <w:ilvl w:val="0"/>
          <w:numId w:val="27"/>
        </w:numPr>
      </w:pPr>
      <w:r w:rsidRPr="005D142F">
        <w:t xml:space="preserve">Each user has a unique </w:t>
      </w:r>
      <w:proofErr w:type="spellStart"/>
      <w:r w:rsidRPr="005D142F">
        <w:t>EmployeeNumber</w:t>
      </w:r>
      <w:proofErr w:type="spellEnd"/>
      <w:r w:rsidRPr="005D142F">
        <w:t xml:space="preserve">, which </w:t>
      </w:r>
      <w:r w:rsidR="003524B5">
        <w:t xml:space="preserve">is </w:t>
      </w:r>
      <w:r w:rsidRPr="005D142F">
        <w:t>their primary identifier across the system.</w:t>
      </w:r>
    </w:p>
    <w:p w14:paraId="5C716D24" w14:textId="457B25BD" w:rsidR="005D142F" w:rsidRPr="005D142F" w:rsidRDefault="005D142F" w:rsidP="005D142F">
      <w:pPr>
        <w:numPr>
          <w:ilvl w:val="0"/>
          <w:numId w:val="27"/>
        </w:numPr>
      </w:pPr>
      <w:r w:rsidRPr="005D142F">
        <w:t xml:space="preserve">Users log in using a combination of Username, </w:t>
      </w:r>
      <w:proofErr w:type="spellStart"/>
      <w:r w:rsidRPr="005D142F">
        <w:t>EmployeeNumber</w:t>
      </w:r>
      <w:proofErr w:type="spellEnd"/>
      <w:r w:rsidRPr="005D142F">
        <w:t xml:space="preserve">, Email, and Role </w:t>
      </w:r>
      <w:r w:rsidR="008523BB">
        <w:t xml:space="preserve">(which is not manually entered, it is selected before the log in screen) </w:t>
      </w:r>
      <w:r w:rsidRPr="005D142F">
        <w:t xml:space="preserve">all of which must match </w:t>
      </w:r>
      <w:r w:rsidR="008523BB">
        <w:t xml:space="preserve">data in the database </w:t>
      </w:r>
      <w:r w:rsidRPr="005D142F">
        <w:t>exactly.</w:t>
      </w:r>
    </w:p>
    <w:p w14:paraId="0674E183" w14:textId="77777777" w:rsidR="005D142F" w:rsidRPr="005D142F" w:rsidRDefault="005D142F" w:rsidP="005D142F">
      <w:pPr>
        <w:numPr>
          <w:ilvl w:val="0"/>
          <w:numId w:val="27"/>
        </w:numPr>
      </w:pPr>
      <w:r w:rsidRPr="005D142F">
        <w:t>Roles are predefined as Lecturer, Coordinator, or Manager, and determine access level and dashboard visibility.</w:t>
      </w:r>
    </w:p>
    <w:p w14:paraId="4CFC137D" w14:textId="7AB2D7FF" w:rsidR="005D142F" w:rsidRPr="005D142F" w:rsidRDefault="005D142F" w:rsidP="005D142F">
      <w:pPr>
        <w:numPr>
          <w:ilvl w:val="0"/>
          <w:numId w:val="27"/>
        </w:numPr>
      </w:pPr>
      <w:r w:rsidRPr="005D142F">
        <w:t>Coordinators are responsible for reviewing claims and logging status change</w:t>
      </w:r>
      <w:r w:rsidR="008523BB">
        <w:t>s while</w:t>
      </w:r>
      <w:r w:rsidRPr="005D142F">
        <w:t xml:space="preserve"> lecturers can only view and submit their own claims.</w:t>
      </w:r>
    </w:p>
    <w:p w14:paraId="7D848563" w14:textId="43E599FA" w:rsidR="005D142F" w:rsidRPr="005D142F" w:rsidRDefault="005D142F" w:rsidP="005D142F">
      <w:pPr>
        <w:rPr>
          <w:b/>
          <w:bCs/>
        </w:rPr>
      </w:pPr>
      <w:r w:rsidRPr="005D142F">
        <w:rPr>
          <w:b/>
          <w:bCs/>
        </w:rPr>
        <w:t>Data</w:t>
      </w:r>
    </w:p>
    <w:p w14:paraId="5FFE2524" w14:textId="7B5635D4" w:rsidR="005D142F" w:rsidRPr="005D142F" w:rsidRDefault="005D142F" w:rsidP="005D142F">
      <w:pPr>
        <w:numPr>
          <w:ilvl w:val="0"/>
          <w:numId w:val="28"/>
        </w:numPr>
      </w:pPr>
      <w:r w:rsidRPr="005D142F">
        <w:t xml:space="preserve">Claims are submitted monthly and are linked to a specific </w:t>
      </w:r>
      <w:proofErr w:type="spellStart"/>
      <w:r w:rsidRPr="005D142F">
        <w:t>ClaimType</w:t>
      </w:r>
      <w:proofErr w:type="spellEnd"/>
      <w:r w:rsidRPr="005D142F">
        <w:t xml:space="preserve"> (e.g. Marking, Tutoring, Moderation)</w:t>
      </w:r>
      <w:r w:rsidR="008523BB">
        <w:t xml:space="preserve"> of which more types may be added in future</w:t>
      </w:r>
      <w:r w:rsidRPr="005D142F">
        <w:t>.</w:t>
      </w:r>
    </w:p>
    <w:p w14:paraId="33E3D1C9" w14:textId="77777777" w:rsidR="005D142F" w:rsidRPr="005D142F" w:rsidRDefault="005D142F" w:rsidP="005D142F">
      <w:pPr>
        <w:numPr>
          <w:ilvl w:val="0"/>
          <w:numId w:val="28"/>
        </w:numPr>
      </w:pPr>
      <w:r w:rsidRPr="005D142F">
        <w:t xml:space="preserve">Each claim includes </w:t>
      </w:r>
      <w:proofErr w:type="spellStart"/>
      <w:r w:rsidRPr="005D142F">
        <w:t>HoursWorked</w:t>
      </w:r>
      <w:proofErr w:type="spellEnd"/>
      <w:r w:rsidRPr="005D142F">
        <w:t xml:space="preserve">, </w:t>
      </w:r>
      <w:proofErr w:type="spellStart"/>
      <w:r w:rsidRPr="005D142F">
        <w:t>HourlyRate</w:t>
      </w:r>
      <w:proofErr w:type="spellEnd"/>
      <w:r w:rsidRPr="005D142F">
        <w:t>, and optional Notes, which are stored for audit and payroll purposes.</w:t>
      </w:r>
    </w:p>
    <w:p w14:paraId="45F3E196" w14:textId="77777777" w:rsidR="005D142F" w:rsidRPr="005D142F" w:rsidRDefault="005D142F" w:rsidP="005D142F">
      <w:pPr>
        <w:numPr>
          <w:ilvl w:val="0"/>
          <w:numId w:val="28"/>
        </w:numPr>
      </w:pPr>
      <w:r w:rsidRPr="005D142F">
        <w:t>Claims are initially marked as Pending and can later be Approved or Denied by a coordinator.</w:t>
      </w:r>
    </w:p>
    <w:p w14:paraId="382221F7" w14:textId="060DF093" w:rsidR="005D142F" w:rsidRPr="005D142F" w:rsidRDefault="005D142F" w:rsidP="005D142F">
      <w:pPr>
        <w:numPr>
          <w:ilvl w:val="0"/>
          <w:numId w:val="28"/>
        </w:numPr>
      </w:pPr>
      <w:r w:rsidRPr="005D142F">
        <w:t xml:space="preserve">Denied claims must include a Reason in the </w:t>
      </w:r>
      <w:proofErr w:type="spellStart"/>
      <w:r w:rsidRPr="005D142F">
        <w:t>ClaimStatusLog</w:t>
      </w:r>
      <w:proofErr w:type="spellEnd"/>
      <w:r w:rsidRPr="005D142F">
        <w:t xml:space="preserve"> to </w:t>
      </w:r>
      <w:r w:rsidR="003524B5">
        <w:t>promote</w:t>
      </w:r>
      <w:r w:rsidRPr="005D142F">
        <w:t xml:space="preserve"> transparency</w:t>
      </w:r>
      <w:r w:rsidR="00FA4137">
        <w:t xml:space="preserve"> (no spiteful actions or annoyed lecturers confused by denial)</w:t>
      </w:r>
      <w:r w:rsidRPr="005D142F">
        <w:t>.</w:t>
      </w:r>
    </w:p>
    <w:p w14:paraId="107DDED8" w14:textId="77777777" w:rsidR="005D142F" w:rsidRPr="005D142F" w:rsidRDefault="005D142F" w:rsidP="005D142F">
      <w:pPr>
        <w:numPr>
          <w:ilvl w:val="0"/>
          <w:numId w:val="28"/>
        </w:numPr>
      </w:pPr>
      <w:r w:rsidRPr="005D142F">
        <w:t xml:space="preserve">The </w:t>
      </w:r>
      <w:proofErr w:type="spellStart"/>
      <w:r w:rsidRPr="005D142F">
        <w:t>ClaimStatusLog</w:t>
      </w:r>
      <w:proofErr w:type="spellEnd"/>
      <w:r w:rsidRPr="005D142F">
        <w:t xml:space="preserve"> table tracks every status change with a timestamp and the coordinator’s </w:t>
      </w:r>
      <w:proofErr w:type="spellStart"/>
      <w:r w:rsidRPr="005D142F">
        <w:t>EmployeeNumber</w:t>
      </w:r>
      <w:proofErr w:type="spellEnd"/>
      <w:r w:rsidRPr="005D142F">
        <w:t>.</w:t>
      </w:r>
    </w:p>
    <w:p w14:paraId="47DABD57" w14:textId="6BAA0006" w:rsidR="005D142F" w:rsidRPr="005D142F" w:rsidRDefault="005D142F" w:rsidP="005D142F">
      <w:pPr>
        <w:rPr>
          <w:b/>
          <w:bCs/>
        </w:rPr>
      </w:pPr>
      <w:r w:rsidRPr="005D142F">
        <w:rPr>
          <w:b/>
          <w:bCs/>
        </w:rPr>
        <w:t>Process</w:t>
      </w:r>
    </w:p>
    <w:p w14:paraId="2D9E8747" w14:textId="77777777" w:rsidR="005D142F" w:rsidRPr="005D142F" w:rsidRDefault="005D142F" w:rsidP="005D142F">
      <w:pPr>
        <w:numPr>
          <w:ilvl w:val="0"/>
          <w:numId w:val="29"/>
        </w:numPr>
      </w:pPr>
      <w:r w:rsidRPr="005D142F">
        <w:t xml:space="preserve">Lecturers submit claims via a form that auto-links their </w:t>
      </w:r>
      <w:proofErr w:type="spellStart"/>
      <w:r w:rsidRPr="005D142F">
        <w:t>EmployeeNumber</w:t>
      </w:r>
      <w:proofErr w:type="spellEnd"/>
      <w:r w:rsidRPr="005D142F">
        <w:t xml:space="preserve"> from the session.</w:t>
      </w:r>
    </w:p>
    <w:p w14:paraId="35B86C03" w14:textId="77777777" w:rsidR="005D142F" w:rsidRPr="005D142F" w:rsidRDefault="005D142F" w:rsidP="005D142F">
      <w:pPr>
        <w:numPr>
          <w:ilvl w:val="0"/>
          <w:numId w:val="29"/>
        </w:numPr>
      </w:pPr>
      <w:r w:rsidRPr="005D142F">
        <w:t>Coordinators access a filtered view of pending claims and can approve or deny each one individually.</w:t>
      </w:r>
    </w:p>
    <w:p w14:paraId="4E636BD6" w14:textId="13B7E37C" w:rsidR="005D142F" w:rsidRPr="005D142F" w:rsidRDefault="005D142F" w:rsidP="005D142F">
      <w:pPr>
        <w:numPr>
          <w:ilvl w:val="0"/>
          <w:numId w:val="29"/>
        </w:numPr>
      </w:pPr>
      <w:r w:rsidRPr="005D142F">
        <w:t>The system assumes that users are authenticated before accessing any dashboard or claim-related functionality</w:t>
      </w:r>
      <w:r w:rsidR="00F764B1">
        <w:t xml:space="preserve"> (if you’re using the site, I assume you’re supposed to be here)</w:t>
      </w:r>
      <w:r w:rsidRPr="005D142F">
        <w:t>.</w:t>
      </w:r>
    </w:p>
    <w:p w14:paraId="2ED409A1" w14:textId="40350678" w:rsidR="008965C1" w:rsidRPr="00A25A6F" w:rsidRDefault="008965C1" w:rsidP="008965C1">
      <w:pPr>
        <w:pStyle w:val="Heading1"/>
        <w:rPr>
          <w:rFonts w:ascii="Century Gothic" w:hAnsi="Century Gothic"/>
        </w:rPr>
      </w:pPr>
      <w:bookmarkStart w:id="14" w:name="_Toc208211752"/>
      <w:r w:rsidRPr="00A25A6F">
        <w:rPr>
          <w:rFonts w:ascii="Century Gothic" w:hAnsi="Century Gothic"/>
        </w:rPr>
        <w:lastRenderedPageBreak/>
        <w:t>System Constraints</w:t>
      </w:r>
      <w:bookmarkEnd w:id="14"/>
    </w:p>
    <w:p w14:paraId="26D3C58C" w14:textId="77777777" w:rsidR="005D142F" w:rsidRPr="005D142F" w:rsidRDefault="005D142F" w:rsidP="005D142F">
      <w:pPr>
        <w:rPr>
          <w:b/>
          <w:bCs/>
        </w:rPr>
      </w:pPr>
      <w:r w:rsidRPr="005D142F">
        <w:rPr>
          <w:b/>
          <w:bCs/>
        </w:rPr>
        <w:t>Technical Constraints</w:t>
      </w:r>
    </w:p>
    <w:p w14:paraId="254E572A" w14:textId="77777777" w:rsidR="005D142F" w:rsidRPr="005D142F" w:rsidRDefault="005D142F" w:rsidP="005D142F">
      <w:pPr>
        <w:numPr>
          <w:ilvl w:val="0"/>
          <w:numId w:val="30"/>
        </w:numPr>
      </w:pPr>
      <w:r w:rsidRPr="005D142F">
        <w:t>The system is built using ASP.NET Core MVC, which requires a compatible .NET runtime and hosting environment.</w:t>
      </w:r>
    </w:p>
    <w:p w14:paraId="4972AECA" w14:textId="77777777" w:rsidR="005D142F" w:rsidRPr="005D142F" w:rsidRDefault="005D142F" w:rsidP="005D142F">
      <w:pPr>
        <w:numPr>
          <w:ilvl w:val="0"/>
          <w:numId w:val="30"/>
        </w:numPr>
      </w:pPr>
      <w:r w:rsidRPr="005D142F">
        <w:t>SQL Server is used for data storage, meaning the system depends on a properly configured SQL Server instance and connection string.</w:t>
      </w:r>
    </w:p>
    <w:p w14:paraId="4FA84EA1" w14:textId="77777777" w:rsidR="005D142F" w:rsidRPr="005D142F" w:rsidRDefault="005D142F" w:rsidP="005D142F">
      <w:pPr>
        <w:numPr>
          <w:ilvl w:val="0"/>
          <w:numId w:val="30"/>
        </w:numPr>
      </w:pPr>
      <w:r w:rsidRPr="005D142F">
        <w:t>Entity Framework Core is used for ORM, so migrations and schema updates must follow EF conventions.</w:t>
      </w:r>
    </w:p>
    <w:p w14:paraId="06DD48C3" w14:textId="55BAA6E7" w:rsidR="005D142F" w:rsidRPr="005D142F" w:rsidRDefault="005D142F" w:rsidP="005D142F">
      <w:pPr>
        <w:numPr>
          <w:ilvl w:val="0"/>
          <w:numId w:val="30"/>
        </w:numPr>
      </w:pPr>
      <w:r w:rsidRPr="005D142F">
        <w:t>The system does not currently support mobile responsiveness or adaptive layouts</w:t>
      </w:r>
      <w:r>
        <w:t xml:space="preserve">, </w:t>
      </w:r>
      <w:r w:rsidRPr="005D142F">
        <w:t>it’s optimized for desktop use</w:t>
      </w:r>
      <w:r w:rsidR="00F764B1">
        <w:t xml:space="preserve"> (I’d assume that they’d do this kind of thing from a </w:t>
      </w:r>
      <w:r w:rsidR="00F94B26">
        <w:t>computer of sorts anyway)</w:t>
      </w:r>
      <w:r w:rsidRPr="005D142F">
        <w:t>.</w:t>
      </w:r>
    </w:p>
    <w:p w14:paraId="723D253F" w14:textId="024208A9" w:rsidR="005D142F" w:rsidRPr="005D142F" w:rsidRDefault="005D142F" w:rsidP="005D142F">
      <w:pPr>
        <w:rPr>
          <w:b/>
          <w:bCs/>
        </w:rPr>
      </w:pPr>
      <w:r w:rsidRPr="005D142F">
        <w:rPr>
          <w:b/>
          <w:bCs/>
        </w:rPr>
        <w:t>Security Constraints</w:t>
      </w:r>
    </w:p>
    <w:p w14:paraId="2ECADBDF" w14:textId="77777777" w:rsidR="005D142F" w:rsidRPr="005D142F" w:rsidRDefault="005D142F" w:rsidP="005D142F">
      <w:pPr>
        <w:numPr>
          <w:ilvl w:val="0"/>
          <w:numId w:val="31"/>
        </w:numPr>
      </w:pPr>
      <w:r w:rsidRPr="005D142F">
        <w:t xml:space="preserve">User authentication is based on matching four fields: Username, </w:t>
      </w:r>
      <w:proofErr w:type="spellStart"/>
      <w:r w:rsidRPr="005D142F">
        <w:t>EmployeeNumber</w:t>
      </w:r>
      <w:proofErr w:type="spellEnd"/>
      <w:r w:rsidRPr="005D142F">
        <w:t>, Email, and Role. There is no password-based login or encryption implemented in Part 1.</w:t>
      </w:r>
    </w:p>
    <w:p w14:paraId="3761C8C3" w14:textId="77777777" w:rsidR="005D142F" w:rsidRPr="005D142F" w:rsidRDefault="005D142F" w:rsidP="005D142F">
      <w:pPr>
        <w:numPr>
          <w:ilvl w:val="0"/>
          <w:numId w:val="31"/>
        </w:numPr>
      </w:pPr>
      <w:r w:rsidRPr="005D142F">
        <w:t xml:space="preserve">Session management is handled via </w:t>
      </w:r>
      <w:proofErr w:type="spellStart"/>
      <w:r w:rsidRPr="005D142F">
        <w:t>HttpContext.Session</w:t>
      </w:r>
      <w:proofErr w:type="spellEnd"/>
      <w:r w:rsidRPr="005D142F">
        <w:t>, which assumes cookies are enabled and properly configured.</w:t>
      </w:r>
    </w:p>
    <w:p w14:paraId="1BFC9D39" w14:textId="1BA2872E" w:rsidR="005D142F" w:rsidRPr="005D142F" w:rsidRDefault="005D142F" w:rsidP="005D142F">
      <w:pPr>
        <w:rPr>
          <w:b/>
          <w:bCs/>
        </w:rPr>
      </w:pPr>
      <w:r w:rsidRPr="005D142F">
        <w:rPr>
          <w:b/>
          <w:bCs/>
        </w:rPr>
        <w:t>File Handling Constraints</w:t>
      </w:r>
    </w:p>
    <w:p w14:paraId="452850D9" w14:textId="22B5A407" w:rsidR="005D142F" w:rsidRPr="005D142F" w:rsidRDefault="005D142F" w:rsidP="005D142F">
      <w:pPr>
        <w:numPr>
          <w:ilvl w:val="0"/>
          <w:numId w:val="32"/>
        </w:numPr>
      </w:pPr>
      <w:r w:rsidRPr="005D142F">
        <w:t>Document uploads (e.g. supporting claim files) are not yet implemented</w:t>
      </w:r>
      <w:r>
        <w:t>,</w:t>
      </w:r>
      <w:r w:rsidRPr="005D142F">
        <w:t xml:space="preserve"> the </w:t>
      </w:r>
      <w:proofErr w:type="spellStart"/>
      <w:r w:rsidRPr="005D142F">
        <w:t>DocumentPath</w:t>
      </w:r>
      <w:proofErr w:type="spellEnd"/>
      <w:r w:rsidRPr="005D142F">
        <w:t xml:space="preserve"> field exists but is unused in Part 1.</w:t>
      </w:r>
    </w:p>
    <w:p w14:paraId="36B27710" w14:textId="264C65FE" w:rsidR="005D142F" w:rsidRPr="005D142F" w:rsidRDefault="005D142F" w:rsidP="005D142F">
      <w:pPr>
        <w:numPr>
          <w:ilvl w:val="0"/>
          <w:numId w:val="32"/>
        </w:numPr>
      </w:pPr>
      <w:r w:rsidRPr="005D142F">
        <w:t>If implemented, file types would be restricted to .pdf</w:t>
      </w:r>
      <w:r>
        <w:t xml:space="preserve">, </w:t>
      </w:r>
      <w:r w:rsidRPr="005D142F">
        <w:t>.docx,</w:t>
      </w:r>
      <w:r w:rsidR="00F302DF">
        <w:t xml:space="preserve"> (both could be proof of work done?)</w:t>
      </w:r>
      <w:r>
        <w:t xml:space="preserve"> and .</w:t>
      </w:r>
      <w:r w:rsidRPr="005D142F">
        <w:t xml:space="preserve">xlsx </w:t>
      </w:r>
      <w:r w:rsidR="00F302DF">
        <w:t xml:space="preserve">(for invoice tables) </w:t>
      </w:r>
      <w:r w:rsidRPr="005D142F">
        <w:t xml:space="preserve">with a maximum size of </w:t>
      </w:r>
      <w:r>
        <w:t>15</w:t>
      </w:r>
      <w:r w:rsidRPr="005D142F">
        <w:t>MB per file</w:t>
      </w:r>
      <w:r>
        <w:t xml:space="preserve"> (more than enough</w:t>
      </w:r>
      <w:r w:rsidR="00F302DF">
        <w:t xml:space="preserve"> surely</w:t>
      </w:r>
      <w:r>
        <w:t>)</w:t>
      </w:r>
      <w:r w:rsidRPr="005D142F">
        <w:t>.</w:t>
      </w:r>
    </w:p>
    <w:p w14:paraId="778E7FAB" w14:textId="4331784D" w:rsidR="005D142F" w:rsidRPr="005D142F" w:rsidRDefault="005D142F" w:rsidP="005D142F">
      <w:pPr>
        <w:rPr>
          <w:b/>
          <w:bCs/>
        </w:rPr>
      </w:pPr>
      <w:r w:rsidRPr="005D142F">
        <w:rPr>
          <w:b/>
          <w:bCs/>
        </w:rPr>
        <w:t>Data Constraints</w:t>
      </w:r>
    </w:p>
    <w:p w14:paraId="30C4C1AD" w14:textId="0768186D" w:rsidR="005D142F" w:rsidRPr="005D142F" w:rsidRDefault="005D142F" w:rsidP="005D142F">
      <w:pPr>
        <w:numPr>
          <w:ilvl w:val="0"/>
          <w:numId w:val="33"/>
        </w:numPr>
      </w:pPr>
      <w:r w:rsidRPr="005D142F">
        <w:t xml:space="preserve">Each user must have a unique </w:t>
      </w:r>
      <w:proofErr w:type="spellStart"/>
      <w:r w:rsidRPr="005D142F">
        <w:t>EmployeeNumber</w:t>
      </w:r>
      <w:proofErr w:type="spellEnd"/>
      <w:r w:rsidRPr="005D142F">
        <w:t xml:space="preserve">, which </w:t>
      </w:r>
      <w:r w:rsidR="003524B5">
        <w:t>is</w:t>
      </w:r>
      <w:r w:rsidRPr="005D142F">
        <w:t xml:space="preserve"> the primary key and foreign key across tables.</w:t>
      </w:r>
    </w:p>
    <w:p w14:paraId="0746DBC0" w14:textId="77777777" w:rsidR="005D142F" w:rsidRPr="005D142F" w:rsidRDefault="005D142F" w:rsidP="005D142F">
      <w:pPr>
        <w:numPr>
          <w:ilvl w:val="0"/>
          <w:numId w:val="33"/>
        </w:numPr>
      </w:pPr>
      <w:r w:rsidRPr="005D142F">
        <w:t>Claims must be linked to a valid user and include required fields (</w:t>
      </w:r>
      <w:proofErr w:type="spellStart"/>
      <w:r w:rsidRPr="005D142F">
        <w:t>ClaimType</w:t>
      </w:r>
      <w:proofErr w:type="spellEnd"/>
      <w:r w:rsidRPr="005D142F">
        <w:t xml:space="preserve">, </w:t>
      </w:r>
      <w:proofErr w:type="spellStart"/>
      <w:r w:rsidRPr="005D142F">
        <w:t>ClaimMonth</w:t>
      </w:r>
      <w:proofErr w:type="spellEnd"/>
      <w:r w:rsidRPr="005D142F">
        <w:t xml:space="preserve">, </w:t>
      </w:r>
      <w:proofErr w:type="spellStart"/>
      <w:r w:rsidRPr="005D142F">
        <w:t>HoursWorked</w:t>
      </w:r>
      <w:proofErr w:type="spellEnd"/>
      <w:r w:rsidRPr="005D142F">
        <w:t xml:space="preserve">, </w:t>
      </w:r>
      <w:proofErr w:type="spellStart"/>
      <w:r w:rsidRPr="005D142F">
        <w:t>HourlyRate</w:t>
      </w:r>
      <w:proofErr w:type="spellEnd"/>
      <w:r w:rsidRPr="005D142F">
        <w:t>, Status).</w:t>
      </w:r>
    </w:p>
    <w:p w14:paraId="4468F651" w14:textId="613F371E" w:rsidR="005D142F" w:rsidRPr="005D142F" w:rsidRDefault="005D142F" w:rsidP="005D142F">
      <w:pPr>
        <w:numPr>
          <w:ilvl w:val="0"/>
          <w:numId w:val="33"/>
        </w:numPr>
      </w:pPr>
      <w:r w:rsidRPr="005D142F">
        <w:t xml:space="preserve">Denied claims must include a non-empty Reason in the </w:t>
      </w:r>
      <w:proofErr w:type="spellStart"/>
      <w:r w:rsidRPr="005D142F">
        <w:t>ClaimStatusLog</w:t>
      </w:r>
      <w:proofErr w:type="spellEnd"/>
      <w:r w:rsidR="00F302DF">
        <w:t>,</w:t>
      </w:r>
      <w:r w:rsidRPr="005D142F">
        <w:t xml:space="preserve"> this </w:t>
      </w:r>
      <w:r w:rsidR="00F302DF">
        <w:t xml:space="preserve">will be </w:t>
      </w:r>
      <w:r w:rsidRPr="005D142F">
        <w:t>enforced in the coordinator workflow.</w:t>
      </w:r>
    </w:p>
    <w:p w14:paraId="09BE69A8" w14:textId="6784BD05" w:rsidR="005D142F" w:rsidRPr="005D142F" w:rsidRDefault="005D142F" w:rsidP="005D142F">
      <w:pPr>
        <w:numPr>
          <w:ilvl w:val="0"/>
          <w:numId w:val="33"/>
        </w:numPr>
      </w:pPr>
      <w:r w:rsidRPr="005D142F">
        <w:t>Claims are assumed to be submitted once per month per type</w:t>
      </w:r>
      <w:r w:rsidR="00F302DF">
        <w:t xml:space="preserve"> (you do lump sum invoices for all your marking that month instead of 5 different marking invoices, for example)</w:t>
      </w:r>
      <w:r>
        <w:t>,</w:t>
      </w:r>
      <w:r w:rsidRPr="005D142F">
        <w:t xml:space="preserve"> duplicate submissions are not currently restricted but may be flagged in future versions.</w:t>
      </w:r>
    </w:p>
    <w:p w14:paraId="68E7F88B" w14:textId="41F3E484" w:rsidR="005D142F" w:rsidRPr="005D142F" w:rsidRDefault="005D142F" w:rsidP="005D142F">
      <w:pPr>
        <w:rPr>
          <w:b/>
          <w:bCs/>
        </w:rPr>
      </w:pPr>
      <w:r w:rsidRPr="005D142F">
        <w:rPr>
          <w:b/>
          <w:bCs/>
        </w:rPr>
        <w:lastRenderedPageBreak/>
        <w:t>Functional Constraints</w:t>
      </w:r>
    </w:p>
    <w:p w14:paraId="2636D446" w14:textId="1596EBD8" w:rsidR="005D142F" w:rsidRPr="005D142F" w:rsidRDefault="005D142F" w:rsidP="005D142F">
      <w:pPr>
        <w:numPr>
          <w:ilvl w:val="0"/>
          <w:numId w:val="34"/>
        </w:numPr>
      </w:pPr>
      <w:r w:rsidRPr="005D142F">
        <w:t>There is no password recovery, user registration, or account management interface</w:t>
      </w:r>
      <w:r>
        <w:t>,</w:t>
      </w:r>
      <w:r w:rsidRPr="005D142F">
        <w:t xml:space="preserve"> all users must be pre-seeded in the database</w:t>
      </w:r>
      <w:r>
        <w:t xml:space="preserve"> (possibly a feature not a bug</w:t>
      </w:r>
      <w:r w:rsidR="00F302DF">
        <w:t>?</w:t>
      </w:r>
      <w:r>
        <w:t>)</w:t>
      </w:r>
      <w:r w:rsidRPr="005D142F">
        <w:t>.</w:t>
      </w:r>
    </w:p>
    <w:p w14:paraId="207A4ADD" w14:textId="189CAA3F" w:rsidR="005D142F" w:rsidRPr="005D142F" w:rsidRDefault="005D142F" w:rsidP="005D142F">
      <w:pPr>
        <w:numPr>
          <w:ilvl w:val="0"/>
          <w:numId w:val="34"/>
        </w:numPr>
      </w:pPr>
      <w:r w:rsidRPr="005D142F">
        <w:t>Managers and HR roles are defined but not yet implemented in the UI or logic</w:t>
      </w:r>
      <w:r w:rsidR="00F302DF">
        <w:t xml:space="preserve"> (I just saw it </w:t>
      </w:r>
      <w:r w:rsidR="0070733E">
        <w:t>mentioned in part 2)</w:t>
      </w:r>
      <w:r w:rsidRPr="005D142F">
        <w:t>.</w:t>
      </w:r>
    </w:p>
    <w:p w14:paraId="0E96B410" w14:textId="2725DE7B" w:rsidR="005D142F" w:rsidRDefault="005D142F" w:rsidP="005D142F">
      <w:pPr>
        <w:numPr>
          <w:ilvl w:val="0"/>
          <w:numId w:val="34"/>
        </w:numPr>
      </w:pPr>
      <w:r w:rsidRPr="005D142F">
        <w:t>There is no email notification or automated messaging system for claim status updates</w:t>
      </w:r>
      <w:r w:rsidR="0070733E">
        <w:t xml:space="preserve"> (feel like that’s something that real world systems have)</w:t>
      </w:r>
      <w:r w:rsidRPr="005D142F">
        <w:t>.</w:t>
      </w:r>
    </w:p>
    <w:p w14:paraId="635757AE" w14:textId="03D87106" w:rsidR="005D142F" w:rsidRPr="005D142F" w:rsidRDefault="005D142F" w:rsidP="005D142F">
      <w:pPr>
        <w:numPr>
          <w:ilvl w:val="0"/>
          <w:numId w:val="34"/>
        </w:numPr>
      </w:pPr>
      <w:r>
        <w:t>Some functions mentioned throughout the document have not been functionally implemented even though they are talked about as if they are (possible recency bias)</w:t>
      </w:r>
    </w:p>
    <w:p w14:paraId="0D2C62DE" w14:textId="77777777" w:rsidR="00D955CE" w:rsidRPr="00A25A6F" w:rsidRDefault="00D955CE">
      <w:r w:rsidRPr="00A25A6F">
        <w:br w:type="page"/>
      </w:r>
    </w:p>
    <w:p w14:paraId="046C6449" w14:textId="26A74002" w:rsidR="00D955CE" w:rsidRPr="00A25A6F" w:rsidRDefault="006A3475" w:rsidP="006A3475">
      <w:pPr>
        <w:pStyle w:val="Title"/>
        <w:jc w:val="center"/>
      </w:pPr>
      <w:bookmarkStart w:id="15" w:name="_Toc205186130"/>
      <w:bookmarkStart w:id="16" w:name="_Toc208211753"/>
      <w:r w:rsidRPr="00A25A6F">
        <w:lastRenderedPageBreak/>
        <w:t>Database Design</w:t>
      </w:r>
      <w:bookmarkEnd w:id="15"/>
      <w:bookmarkEnd w:id="16"/>
    </w:p>
    <w:p w14:paraId="4D104DF3" w14:textId="77777777" w:rsidR="008965C1" w:rsidRPr="00A25A6F" w:rsidRDefault="008965C1" w:rsidP="008965C1">
      <w:pPr>
        <w:pStyle w:val="Heading1"/>
        <w:rPr>
          <w:rFonts w:ascii="Century Gothic" w:hAnsi="Century Gothic"/>
        </w:rPr>
      </w:pPr>
      <w:bookmarkStart w:id="17" w:name="_Toc208211754"/>
      <w:r w:rsidRPr="00A25A6F">
        <w:rPr>
          <w:rFonts w:ascii="Century Gothic" w:hAnsi="Century Gothic"/>
        </w:rPr>
        <w:t>Entities and Relationships</w:t>
      </w:r>
      <w:bookmarkEnd w:id="17"/>
    </w:p>
    <w:p w14:paraId="775AD597" w14:textId="2C2145BE" w:rsidR="005D142F" w:rsidRPr="005D142F" w:rsidRDefault="005D142F" w:rsidP="005D142F">
      <w:pPr>
        <w:rPr>
          <w:b/>
          <w:bCs/>
        </w:rPr>
      </w:pPr>
      <w:r w:rsidRPr="005D142F">
        <w:rPr>
          <w:b/>
          <w:bCs/>
        </w:rPr>
        <w:t>Users</w:t>
      </w:r>
    </w:p>
    <w:p w14:paraId="72C0EF66" w14:textId="77777777" w:rsidR="005D142F" w:rsidRPr="005D142F" w:rsidRDefault="005D142F" w:rsidP="005D142F">
      <w:pPr>
        <w:numPr>
          <w:ilvl w:val="0"/>
          <w:numId w:val="35"/>
        </w:numPr>
      </w:pPr>
      <w:r w:rsidRPr="005D142F">
        <w:t xml:space="preserve">Primary Key: </w:t>
      </w:r>
      <w:proofErr w:type="spellStart"/>
      <w:r w:rsidRPr="005D142F">
        <w:t>EmployeeNumber</w:t>
      </w:r>
      <w:proofErr w:type="spellEnd"/>
      <w:r w:rsidRPr="005D142F">
        <w:t xml:space="preserve"> (string)</w:t>
      </w:r>
    </w:p>
    <w:p w14:paraId="6EAD0B78" w14:textId="77777777" w:rsidR="005D142F" w:rsidRPr="005D142F" w:rsidRDefault="005D142F" w:rsidP="005D142F">
      <w:pPr>
        <w:numPr>
          <w:ilvl w:val="0"/>
          <w:numId w:val="35"/>
        </w:numPr>
      </w:pPr>
      <w:r w:rsidRPr="005D142F">
        <w:t>Stores login credentials, contact info, and role designation</w:t>
      </w:r>
    </w:p>
    <w:p w14:paraId="7F9DFEB0" w14:textId="77777777" w:rsidR="005D142F" w:rsidRPr="005D142F" w:rsidRDefault="005D142F" w:rsidP="005D142F">
      <w:pPr>
        <w:numPr>
          <w:ilvl w:val="0"/>
          <w:numId w:val="35"/>
        </w:numPr>
      </w:pPr>
      <w:r w:rsidRPr="005D142F">
        <w:t>Includes Name and Surname for professional display</w:t>
      </w:r>
    </w:p>
    <w:p w14:paraId="6B40AF21" w14:textId="77777777" w:rsidR="005D142F" w:rsidRPr="005D142F" w:rsidRDefault="005D142F" w:rsidP="005D142F">
      <w:pPr>
        <w:numPr>
          <w:ilvl w:val="0"/>
          <w:numId w:val="35"/>
        </w:numPr>
      </w:pPr>
      <w:r w:rsidRPr="005D142F">
        <w:t>Roles include Lecturer, Coordinator, and Manager</w:t>
      </w:r>
    </w:p>
    <w:p w14:paraId="2B8B754F" w14:textId="33F3B5FB" w:rsidR="005D142F" w:rsidRPr="005D142F" w:rsidRDefault="005D142F" w:rsidP="005D142F">
      <w:pPr>
        <w:numPr>
          <w:ilvl w:val="0"/>
          <w:numId w:val="35"/>
        </w:numPr>
      </w:pPr>
      <w:r w:rsidRPr="005D142F">
        <w:t xml:space="preserve">One user can submit many claims </w:t>
      </w:r>
    </w:p>
    <w:p w14:paraId="67AD0034" w14:textId="77777777" w:rsidR="00004B14" w:rsidRPr="00004B14" w:rsidRDefault="005D142F" w:rsidP="00A55BC3">
      <w:pPr>
        <w:numPr>
          <w:ilvl w:val="0"/>
          <w:numId w:val="35"/>
        </w:numPr>
        <w:rPr>
          <w:b/>
          <w:bCs/>
        </w:rPr>
      </w:pPr>
      <w:r w:rsidRPr="005D142F">
        <w:t xml:space="preserve">One coordinator can log many status changes </w:t>
      </w:r>
    </w:p>
    <w:p w14:paraId="09F77C66" w14:textId="1DB5EF60" w:rsidR="005D142F" w:rsidRPr="00004B14" w:rsidRDefault="005D142F" w:rsidP="00004B14">
      <w:pPr>
        <w:rPr>
          <w:b/>
          <w:bCs/>
        </w:rPr>
      </w:pPr>
      <w:r w:rsidRPr="00004B14">
        <w:rPr>
          <w:b/>
          <w:bCs/>
        </w:rPr>
        <w:t>Claims</w:t>
      </w:r>
    </w:p>
    <w:p w14:paraId="766C1C75" w14:textId="52B48C80" w:rsidR="005D142F" w:rsidRPr="005D142F" w:rsidRDefault="005D142F" w:rsidP="005D142F">
      <w:pPr>
        <w:numPr>
          <w:ilvl w:val="0"/>
          <w:numId w:val="36"/>
        </w:numPr>
      </w:pPr>
      <w:r w:rsidRPr="005D142F">
        <w:t xml:space="preserve">Primary Key: </w:t>
      </w:r>
      <w:proofErr w:type="spellStart"/>
      <w:r w:rsidRPr="005D142F">
        <w:t>ClaimId</w:t>
      </w:r>
      <w:proofErr w:type="spellEnd"/>
      <w:r w:rsidRPr="005D142F">
        <w:t xml:space="preserve"> (int, auto-increment)</w:t>
      </w:r>
      <w:r w:rsidR="00004B14">
        <w:t xml:space="preserve"> (may make this into some autogenerated string? Not sure about it though, just an idea)</w:t>
      </w:r>
    </w:p>
    <w:p w14:paraId="2C8CB8AE" w14:textId="77777777" w:rsidR="005D142F" w:rsidRPr="005D142F" w:rsidRDefault="005D142F" w:rsidP="005D142F">
      <w:pPr>
        <w:numPr>
          <w:ilvl w:val="0"/>
          <w:numId w:val="36"/>
        </w:numPr>
      </w:pPr>
      <w:r w:rsidRPr="005D142F">
        <w:t xml:space="preserve">Foreign Key: </w:t>
      </w:r>
      <w:proofErr w:type="spellStart"/>
      <w:r w:rsidRPr="005D142F">
        <w:t>EmployeeNumber</w:t>
      </w:r>
      <w:proofErr w:type="spellEnd"/>
      <w:r w:rsidRPr="005D142F">
        <w:t xml:space="preserve"> links to Users</w:t>
      </w:r>
    </w:p>
    <w:p w14:paraId="2D95AE93" w14:textId="77777777" w:rsidR="005D142F" w:rsidRPr="005D142F" w:rsidRDefault="005D142F" w:rsidP="005D142F">
      <w:pPr>
        <w:numPr>
          <w:ilvl w:val="0"/>
          <w:numId w:val="36"/>
        </w:numPr>
      </w:pPr>
      <w:r w:rsidRPr="005D142F">
        <w:t>Stores claim details: type, month, hours, rate, notes, and status</w:t>
      </w:r>
    </w:p>
    <w:p w14:paraId="6256FC31" w14:textId="77777777" w:rsidR="005D142F" w:rsidRPr="005D142F" w:rsidRDefault="005D142F" w:rsidP="005D142F">
      <w:pPr>
        <w:numPr>
          <w:ilvl w:val="0"/>
          <w:numId w:val="36"/>
        </w:numPr>
      </w:pPr>
      <w:r w:rsidRPr="005D142F">
        <w:t>Each claim is submitted by one lecturer</w:t>
      </w:r>
    </w:p>
    <w:p w14:paraId="3E15C5E2" w14:textId="02E35785" w:rsidR="005D142F" w:rsidRPr="005D142F" w:rsidRDefault="005D142F" w:rsidP="005D142F">
      <w:pPr>
        <w:numPr>
          <w:ilvl w:val="0"/>
          <w:numId w:val="36"/>
        </w:numPr>
      </w:pPr>
      <w:r w:rsidRPr="005D142F">
        <w:t>Each claim can have multiple status changes over time</w:t>
      </w:r>
      <w:r w:rsidR="0059762A">
        <w:t xml:space="preserve"> (maybe the denial was unjust, so the DBA or something can go into the database and change the status manually)</w:t>
      </w:r>
      <w:r w:rsidRPr="005D142F">
        <w:t xml:space="preserve"> </w:t>
      </w:r>
    </w:p>
    <w:p w14:paraId="64554006" w14:textId="77777777" w:rsidR="005D142F" w:rsidRPr="005D142F" w:rsidRDefault="005D142F" w:rsidP="005D142F">
      <w:pPr>
        <w:numPr>
          <w:ilvl w:val="0"/>
          <w:numId w:val="36"/>
        </w:numPr>
      </w:pPr>
      <w:r w:rsidRPr="005D142F">
        <w:t xml:space="preserve">Includes optional </w:t>
      </w:r>
      <w:proofErr w:type="spellStart"/>
      <w:r w:rsidRPr="005D142F">
        <w:t>DocumentPath</w:t>
      </w:r>
      <w:proofErr w:type="spellEnd"/>
      <w:r w:rsidRPr="005D142F">
        <w:t xml:space="preserve"> for future file uploads</w:t>
      </w:r>
    </w:p>
    <w:p w14:paraId="3586069D" w14:textId="4140A641" w:rsidR="005D142F" w:rsidRPr="005D142F" w:rsidRDefault="005D142F" w:rsidP="005D142F">
      <w:pPr>
        <w:rPr>
          <w:b/>
          <w:bCs/>
        </w:rPr>
      </w:pPr>
      <w:proofErr w:type="spellStart"/>
      <w:r w:rsidRPr="005D142F">
        <w:rPr>
          <w:b/>
          <w:bCs/>
        </w:rPr>
        <w:t>ClaimStatusLog</w:t>
      </w:r>
      <w:proofErr w:type="spellEnd"/>
    </w:p>
    <w:p w14:paraId="71B8861B" w14:textId="77777777" w:rsidR="005D142F" w:rsidRPr="005D142F" w:rsidRDefault="005D142F" w:rsidP="005D142F">
      <w:pPr>
        <w:numPr>
          <w:ilvl w:val="0"/>
          <w:numId w:val="37"/>
        </w:numPr>
      </w:pPr>
      <w:r w:rsidRPr="005D142F">
        <w:t xml:space="preserve">Primary Key: </w:t>
      </w:r>
      <w:proofErr w:type="spellStart"/>
      <w:r w:rsidRPr="005D142F">
        <w:t>LogId</w:t>
      </w:r>
      <w:proofErr w:type="spellEnd"/>
      <w:r w:rsidRPr="005D142F">
        <w:t xml:space="preserve"> (int, auto-increment)</w:t>
      </w:r>
    </w:p>
    <w:p w14:paraId="4EFDA82D" w14:textId="77777777" w:rsidR="005D142F" w:rsidRPr="005D142F" w:rsidRDefault="005D142F" w:rsidP="005D142F">
      <w:pPr>
        <w:numPr>
          <w:ilvl w:val="0"/>
          <w:numId w:val="37"/>
        </w:numPr>
      </w:pPr>
      <w:r w:rsidRPr="005D142F">
        <w:t>Foreign Keys:</w:t>
      </w:r>
    </w:p>
    <w:p w14:paraId="7429B59D" w14:textId="77777777" w:rsidR="005D142F" w:rsidRPr="005D142F" w:rsidRDefault="005D142F" w:rsidP="005D142F">
      <w:pPr>
        <w:numPr>
          <w:ilvl w:val="1"/>
          <w:numId w:val="37"/>
        </w:numPr>
      </w:pPr>
      <w:proofErr w:type="spellStart"/>
      <w:r w:rsidRPr="005D142F">
        <w:t>ClaimId</w:t>
      </w:r>
      <w:proofErr w:type="spellEnd"/>
      <w:r w:rsidRPr="005D142F">
        <w:t xml:space="preserve"> links to Claims</w:t>
      </w:r>
    </w:p>
    <w:p w14:paraId="7F293E1E" w14:textId="77777777" w:rsidR="005D142F" w:rsidRPr="005D142F" w:rsidRDefault="005D142F" w:rsidP="005D142F">
      <w:pPr>
        <w:numPr>
          <w:ilvl w:val="1"/>
          <w:numId w:val="37"/>
        </w:numPr>
      </w:pPr>
      <w:proofErr w:type="spellStart"/>
      <w:r w:rsidRPr="005D142F">
        <w:t>ChangedBy</w:t>
      </w:r>
      <w:proofErr w:type="spellEnd"/>
      <w:r w:rsidRPr="005D142F">
        <w:t xml:space="preserve"> links to </w:t>
      </w:r>
      <w:proofErr w:type="spellStart"/>
      <w:r w:rsidRPr="005D142F">
        <w:t>Users.EmployeeNumber</w:t>
      </w:r>
      <w:proofErr w:type="spellEnd"/>
      <w:r w:rsidRPr="005D142F">
        <w:t xml:space="preserve"> (coordinator who made the change)</w:t>
      </w:r>
    </w:p>
    <w:p w14:paraId="6C410F4A" w14:textId="77777777" w:rsidR="005D142F" w:rsidRPr="005D142F" w:rsidRDefault="005D142F" w:rsidP="005D142F">
      <w:pPr>
        <w:numPr>
          <w:ilvl w:val="0"/>
          <w:numId w:val="37"/>
        </w:numPr>
      </w:pPr>
      <w:r w:rsidRPr="005D142F">
        <w:t>Tracks every status update with timestamp and optional reason</w:t>
      </w:r>
    </w:p>
    <w:p w14:paraId="16F4769B" w14:textId="77777777" w:rsidR="005D142F" w:rsidRPr="005D142F" w:rsidRDefault="005D142F" w:rsidP="005D142F">
      <w:pPr>
        <w:numPr>
          <w:ilvl w:val="0"/>
          <w:numId w:val="37"/>
        </w:numPr>
      </w:pPr>
      <w:r w:rsidRPr="005D142F">
        <w:t>Used to build a full audit trail of claim decisions</w:t>
      </w:r>
    </w:p>
    <w:p w14:paraId="4D54B4A8" w14:textId="77777777" w:rsidR="008965C1" w:rsidRPr="00A25A6F" w:rsidRDefault="008965C1">
      <w:r w:rsidRPr="00A25A6F">
        <w:br w:type="page"/>
      </w:r>
    </w:p>
    <w:p w14:paraId="28F29F9F" w14:textId="5F24BB25" w:rsidR="008965C1" w:rsidRPr="00A25A6F" w:rsidRDefault="007B6100" w:rsidP="007B6100">
      <w:pPr>
        <w:pStyle w:val="Heading1"/>
        <w:rPr>
          <w:rFonts w:ascii="Century Gothic" w:hAnsi="Century Gothic"/>
        </w:rPr>
      </w:pPr>
      <w:bookmarkStart w:id="18" w:name="_Toc208211755"/>
      <w:r w:rsidRPr="00A25A6F">
        <w:rPr>
          <w:rFonts w:ascii="Century Gothic" w:hAnsi="Century Gothic"/>
        </w:rPr>
        <w:lastRenderedPageBreak/>
        <w:t>Normalization Choices</w:t>
      </w:r>
      <w:bookmarkEnd w:id="18"/>
    </w:p>
    <w:p w14:paraId="193FEDD9" w14:textId="15FCED54" w:rsidR="005D142F" w:rsidRPr="005D142F" w:rsidRDefault="005D142F" w:rsidP="005D142F">
      <w:pPr>
        <w:rPr>
          <w:b/>
          <w:bCs/>
        </w:rPr>
      </w:pPr>
      <w:r w:rsidRPr="005D142F">
        <w:rPr>
          <w:b/>
          <w:bCs/>
        </w:rPr>
        <w:t>First Normal Form (1NF)</w:t>
      </w:r>
    </w:p>
    <w:p w14:paraId="44945415" w14:textId="5B2839A3" w:rsidR="005D142F" w:rsidRPr="005D142F" w:rsidRDefault="005D142F" w:rsidP="005D142F">
      <w:pPr>
        <w:numPr>
          <w:ilvl w:val="0"/>
          <w:numId w:val="38"/>
        </w:numPr>
      </w:pPr>
      <w:r w:rsidRPr="005D142F">
        <w:t>All tables store atomic values</w:t>
      </w:r>
      <w:r>
        <w:t>,</w:t>
      </w:r>
      <w:r w:rsidRPr="005D142F">
        <w:t xml:space="preserve"> no repeating groups or multi-valued fields.</w:t>
      </w:r>
    </w:p>
    <w:p w14:paraId="096A7097" w14:textId="77777777" w:rsidR="005D142F" w:rsidRPr="005D142F" w:rsidRDefault="005D142F" w:rsidP="005D142F">
      <w:pPr>
        <w:numPr>
          <w:ilvl w:val="0"/>
          <w:numId w:val="38"/>
        </w:numPr>
      </w:pPr>
      <w:r w:rsidRPr="005D142F">
        <w:t xml:space="preserve">Each column contains only one type of data (e.g. </w:t>
      </w:r>
      <w:proofErr w:type="spellStart"/>
      <w:r w:rsidRPr="005D142F">
        <w:t>ClaimType</w:t>
      </w:r>
      <w:proofErr w:type="spellEnd"/>
      <w:r w:rsidRPr="005D142F">
        <w:t xml:space="preserve"> is a single string, not a list).</w:t>
      </w:r>
    </w:p>
    <w:p w14:paraId="536E04DB" w14:textId="77777777" w:rsidR="005D142F" w:rsidRPr="005D142F" w:rsidRDefault="005D142F" w:rsidP="005D142F">
      <w:pPr>
        <w:numPr>
          <w:ilvl w:val="0"/>
          <w:numId w:val="38"/>
        </w:numPr>
      </w:pPr>
      <w:r w:rsidRPr="005D142F">
        <w:t xml:space="preserve">Primary keys are clearly defined: </w:t>
      </w:r>
      <w:proofErr w:type="spellStart"/>
      <w:r w:rsidRPr="005D142F">
        <w:t>EmployeeNumber</w:t>
      </w:r>
      <w:proofErr w:type="spellEnd"/>
      <w:r w:rsidRPr="005D142F">
        <w:t xml:space="preserve"> for Users, </w:t>
      </w:r>
      <w:proofErr w:type="spellStart"/>
      <w:r w:rsidRPr="005D142F">
        <w:t>ClaimId</w:t>
      </w:r>
      <w:proofErr w:type="spellEnd"/>
      <w:r w:rsidRPr="005D142F">
        <w:t xml:space="preserve"> for Claims, and </w:t>
      </w:r>
      <w:proofErr w:type="spellStart"/>
      <w:r w:rsidRPr="005D142F">
        <w:t>LogId</w:t>
      </w:r>
      <w:proofErr w:type="spellEnd"/>
      <w:r w:rsidRPr="005D142F">
        <w:t xml:space="preserve"> for </w:t>
      </w:r>
      <w:proofErr w:type="spellStart"/>
      <w:r w:rsidRPr="005D142F">
        <w:t>ClaimStatusLog</w:t>
      </w:r>
      <w:proofErr w:type="spellEnd"/>
      <w:r w:rsidRPr="005D142F">
        <w:t>.</w:t>
      </w:r>
    </w:p>
    <w:p w14:paraId="3EBD21A5" w14:textId="05A4FD80" w:rsidR="005D142F" w:rsidRPr="005D142F" w:rsidRDefault="005D142F" w:rsidP="005D142F">
      <w:pPr>
        <w:rPr>
          <w:b/>
          <w:bCs/>
        </w:rPr>
      </w:pPr>
      <w:r w:rsidRPr="005D142F">
        <w:rPr>
          <w:b/>
          <w:bCs/>
        </w:rPr>
        <w:t>Second Normal Form (2NF)</w:t>
      </w:r>
    </w:p>
    <w:p w14:paraId="78C099D8" w14:textId="77777777" w:rsidR="005D142F" w:rsidRPr="005D142F" w:rsidRDefault="005D142F" w:rsidP="005D142F">
      <w:pPr>
        <w:numPr>
          <w:ilvl w:val="0"/>
          <w:numId w:val="39"/>
        </w:numPr>
      </w:pPr>
      <w:r w:rsidRPr="005D142F">
        <w:t>All non-key attributes are fully dependent on the primary key:</w:t>
      </w:r>
    </w:p>
    <w:p w14:paraId="0FDAEAAF" w14:textId="77777777" w:rsidR="005D142F" w:rsidRPr="005D142F" w:rsidRDefault="005D142F" w:rsidP="005D142F">
      <w:pPr>
        <w:numPr>
          <w:ilvl w:val="1"/>
          <w:numId w:val="39"/>
        </w:numPr>
      </w:pPr>
      <w:r w:rsidRPr="005D142F">
        <w:t xml:space="preserve">In Claims, fields like </w:t>
      </w:r>
      <w:proofErr w:type="spellStart"/>
      <w:r w:rsidRPr="005D142F">
        <w:t>HoursWorked</w:t>
      </w:r>
      <w:proofErr w:type="spellEnd"/>
      <w:r w:rsidRPr="005D142F">
        <w:t xml:space="preserve">, </w:t>
      </w:r>
      <w:proofErr w:type="spellStart"/>
      <w:r w:rsidRPr="005D142F">
        <w:t>ClaimMonth</w:t>
      </w:r>
      <w:proofErr w:type="spellEnd"/>
      <w:r w:rsidRPr="005D142F">
        <w:t xml:space="preserve">, and Status depend on </w:t>
      </w:r>
      <w:proofErr w:type="spellStart"/>
      <w:r w:rsidRPr="005D142F">
        <w:t>ClaimId</w:t>
      </w:r>
      <w:proofErr w:type="spellEnd"/>
      <w:r w:rsidRPr="005D142F">
        <w:t>.</w:t>
      </w:r>
    </w:p>
    <w:p w14:paraId="5C69EEC0" w14:textId="77777777" w:rsidR="005D142F" w:rsidRPr="005D142F" w:rsidRDefault="005D142F" w:rsidP="005D142F">
      <w:pPr>
        <w:numPr>
          <w:ilvl w:val="1"/>
          <w:numId w:val="39"/>
        </w:numPr>
      </w:pPr>
      <w:r w:rsidRPr="005D142F">
        <w:t xml:space="preserve">In Users, Name, Surname, Email, and Role depend on </w:t>
      </w:r>
      <w:proofErr w:type="spellStart"/>
      <w:r w:rsidRPr="005D142F">
        <w:t>EmployeeNumber</w:t>
      </w:r>
      <w:proofErr w:type="spellEnd"/>
      <w:r w:rsidRPr="005D142F">
        <w:t>.</w:t>
      </w:r>
    </w:p>
    <w:p w14:paraId="66F917E9" w14:textId="66A1360C" w:rsidR="005D142F" w:rsidRPr="005D142F" w:rsidRDefault="005D142F" w:rsidP="005D142F">
      <w:pPr>
        <w:numPr>
          <w:ilvl w:val="0"/>
          <w:numId w:val="39"/>
        </w:numPr>
      </w:pPr>
      <w:r w:rsidRPr="005D142F">
        <w:t>No partial dependencies exist</w:t>
      </w:r>
      <w:r>
        <w:t>,</w:t>
      </w:r>
      <w:r w:rsidRPr="005D142F">
        <w:t xml:space="preserve"> composite keys aren’t used</w:t>
      </w:r>
    </w:p>
    <w:p w14:paraId="7D172F84" w14:textId="4B36E4FE" w:rsidR="005D142F" w:rsidRPr="005D142F" w:rsidRDefault="005D142F" w:rsidP="005D142F">
      <w:pPr>
        <w:rPr>
          <w:b/>
          <w:bCs/>
        </w:rPr>
      </w:pPr>
      <w:r w:rsidRPr="005D142F">
        <w:rPr>
          <w:b/>
          <w:bCs/>
        </w:rPr>
        <w:t>Third Normal Form (3NF)</w:t>
      </w:r>
    </w:p>
    <w:p w14:paraId="7D86CE0A" w14:textId="77777777" w:rsidR="005D142F" w:rsidRPr="005D142F" w:rsidRDefault="005D142F" w:rsidP="005D142F">
      <w:pPr>
        <w:numPr>
          <w:ilvl w:val="0"/>
          <w:numId w:val="40"/>
        </w:numPr>
      </w:pPr>
      <w:r w:rsidRPr="005D142F">
        <w:t>No transitive dependencies:</w:t>
      </w:r>
    </w:p>
    <w:p w14:paraId="379B55D6" w14:textId="21854B26" w:rsidR="005D142F" w:rsidRPr="005D142F" w:rsidRDefault="005D142F" w:rsidP="005D142F">
      <w:pPr>
        <w:numPr>
          <w:ilvl w:val="1"/>
          <w:numId w:val="40"/>
        </w:numPr>
      </w:pPr>
      <w:r w:rsidRPr="005D142F">
        <w:t>Users doesn’t store derived data like total claims or status counts</w:t>
      </w:r>
      <w:r>
        <w:t xml:space="preserve">, </w:t>
      </w:r>
      <w:r w:rsidRPr="005D142F">
        <w:t xml:space="preserve">those </w:t>
      </w:r>
      <w:r w:rsidR="00547D5F">
        <w:t>will</w:t>
      </w:r>
      <w:r w:rsidRPr="005D142F">
        <w:t xml:space="preserve"> calculated in queries.</w:t>
      </w:r>
    </w:p>
    <w:p w14:paraId="5D38C47D" w14:textId="77777777" w:rsidR="005D142F" w:rsidRPr="005D142F" w:rsidRDefault="005D142F" w:rsidP="005D142F">
      <w:pPr>
        <w:numPr>
          <w:ilvl w:val="1"/>
          <w:numId w:val="40"/>
        </w:numPr>
      </w:pPr>
      <w:proofErr w:type="spellStart"/>
      <w:r w:rsidRPr="005D142F">
        <w:t>ClaimStatusLog</w:t>
      </w:r>
      <w:proofErr w:type="spellEnd"/>
      <w:r w:rsidRPr="005D142F">
        <w:t xml:space="preserve"> separates status history from the main Claims table, avoiding duplication and preserving historical accuracy.</w:t>
      </w:r>
    </w:p>
    <w:p w14:paraId="65D6CFC4" w14:textId="29A35454" w:rsidR="005D142F" w:rsidRPr="005D142F" w:rsidRDefault="005D142F" w:rsidP="005D142F">
      <w:pPr>
        <w:rPr>
          <w:b/>
          <w:bCs/>
        </w:rPr>
      </w:pPr>
      <w:r w:rsidRPr="005D142F">
        <w:rPr>
          <w:b/>
          <w:bCs/>
        </w:rPr>
        <w:t>Relationship Design</w:t>
      </w:r>
    </w:p>
    <w:p w14:paraId="7CED82AB" w14:textId="77777777" w:rsidR="005D142F" w:rsidRPr="005D142F" w:rsidRDefault="005D142F" w:rsidP="005D142F">
      <w:pPr>
        <w:numPr>
          <w:ilvl w:val="0"/>
          <w:numId w:val="41"/>
        </w:numPr>
      </w:pPr>
      <w:r w:rsidRPr="005D142F">
        <w:t xml:space="preserve">Foreign keys are used to link Claims to Users via </w:t>
      </w:r>
      <w:proofErr w:type="spellStart"/>
      <w:r w:rsidRPr="005D142F">
        <w:t>EmployeeNumber</w:t>
      </w:r>
      <w:proofErr w:type="spellEnd"/>
      <w:r w:rsidRPr="005D142F">
        <w:t xml:space="preserve">, and </w:t>
      </w:r>
      <w:proofErr w:type="spellStart"/>
      <w:r w:rsidRPr="005D142F">
        <w:t>ClaimStatusLog</w:t>
      </w:r>
      <w:proofErr w:type="spellEnd"/>
      <w:r w:rsidRPr="005D142F">
        <w:t xml:space="preserve"> to both Claims and Users (via </w:t>
      </w:r>
      <w:proofErr w:type="spellStart"/>
      <w:r w:rsidRPr="005D142F">
        <w:t>ChangedBy</w:t>
      </w:r>
      <w:proofErr w:type="spellEnd"/>
      <w:r w:rsidRPr="005D142F">
        <w:t>).</w:t>
      </w:r>
    </w:p>
    <w:p w14:paraId="3EBACC9D" w14:textId="77777777" w:rsidR="005D142F" w:rsidRPr="005D142F" w:rsidRDefault="005D142F" w:rsidP="005D142F">
      <w:pPr>
        <w:numPr>
          <w:ilvl w:val="0"/>
          <w:numId w:val="41"/>
        </w:numPr>
      </w:pPr>
      <w:r w:rsidRPr="005D142F">
        <w:t>This structure supports:</w:t>
      </w:r>
    </w:p>
    <w:p w14:paraId="1F486B7E" w14:textId="77777777" w:rsidR="005D142F" w:rsidRPr="005D142F" w:rsidRDefault="005D142F" w:rsidP="005D142F">
      <w:pPr>
        <w:numPr>
          <w:ilvl w:val="1"/>
          <w:numId w:val="41"/>
        </w:numPr>
      </w:pPr>
      <w:r w:rsidRPr="005D142F">
        <w:t>One-to-many relationships between users and claims</w:t>
      </w:r>
    </w:p>
    <w:p w14:paraId="38508D0D" w14:textId="77777777" w:rsidR="005D142F" w:rsidRPr="005D142F" w:rsidRDefault="005D142F" w:rsidP="005D142F">
      <w:pPr>
        <w:numPr>
          <w:ilvl w:val="1"/>
          <w:numId w:val="41"/>
        </w:numPr>
      </w:pPr>
      <w:r w:rsidRPr="005D142F">
        <w:t>One-to-many relationships between claims and status logs</w:t>
      </w:r>
    </w:p>
    <w:p w14:paraId="0540021E" w14:textId="77777777" w:rsidR="005D142F" w:rsidRPr="005D142F" w:rsidRDefault="005D142F" w:rsidP="005D142F">
      <w:pPr>
        <w:numPr>
          <w:ilvl w:val="1"/>
          <w:numId w:val="41"/>
        </w:numPr>
      </w:pPr>
      <w:r w:rsidRPr="005D142F">
        <w:t>Clear audit trails without bloating the Claims table</w:t>
      </w:r>
    </w:p>
    <w:p w14:paraId="039DFCF0" w14:textId="287E99C4" w:rsidR="005D142F" w:rsidRPr="005D142F" w:rsidRDefault="005D142F" w:rsidP="005D142F">
      <w:pPr>
        <w:rPr>
          <w:b/>
          <w:bCs/>
        </w:rPr>
      </w:pPr>
      <w:r w:rsidRPr="005D142F">
        <w:rPr>
          <w:b/>
          <w:bCs/>
        </w:rPr>
        <w:t>Notable Adjustments</w:t>
      </w:r>
      <w:r>
        <w:rPr>
          <w:b/>
          <w:bCs/>
        </w:rPr>
        <w:t xml:space="preserve"> Made During Design</w:t>
      </w:r>
    </w:p>
    <w:p w14:paraId="5EFD33F7" w14:textId="6E7D12E4" w:rsidR="005D142F" w:rsidRPr="005D142F" w:rsidRDefault="005D142F" w:rsidP="005D142F">
      <w:pPr>
        <w:numPr>
          <w:ilvl w:val="0"/>
          <w:numId w:val="42"/>
        </w:numPr>
      </w:pPr>
      <w:r>
        <w:t>I</w:t>
      </w:r>
      <w:r w:rsidRPr="005D142F">
        <w:t xml:space="preserve"> replaced </w:t>
      </w:r>
      <w:proofErr w:type="spellStart"/>
      <w:r w:rsidRPr="005D142F">
        <w:t>UserId</w:t>
      </w:r>
      <w:proofErr w:type="spellEnd"/>
      <w:r w:rsidRPr="005D142F">
        <w:t xml:space="preserve"> (int) with </w:t>
      </w:r>
      <w:proofErr w:type="spellStart"/>
      <w:r w:rsidRPr="005D142F">
        <w:t>EmployeeNumber</w:t>
      </w:r>
      <w:proofErr w:type="spellEnd"/>
      <w:r w:rsidRPr="005D142F">
        <w:t xml:space="preserve"> (</w:t>
      </w:r>
      <w:r>
        <w:t>varchar</w:t>
      </w:r>
      <w:r w:rsidRPr="005D142F">
        <w:t>) to better reflect real-world identifiers used in academic institutions</w:t>
      </w:r>
      <w:r w:rsidR="00FA0152">
        <w:t xml:space="preserve"> (like our student numbers)</w:t>
      </w:r>
      <w:r w:rsidRPr="005D142F">
        <w:t>.</w:t>
      </w:r>
    </w:p>
    <w:p w14:paraId="32BF6E16" w14:textId="2D65CF74" w:rsidR="005D142F" w:rsidRPr="005D142F" w:rsidRDefault="005D142F" w:rsidP="005D142F">
      <w:pPr>
        <w:numPr>
          <w:ilvl w:val="0"/>
          <w:numId w:val="42"/>
        </w:numPr>
      </w:pPr>
      <w:r>
        <w:t>I</w:t>
      </w:r>
      <w:r w:rsidRPr="005D142F">
        <w:t xml:space="preserve"> added Name and Surname to improve UI clarity and professionalism.</w:t>
      </w:r>
    </w:p>
    <w:p w14:paraId="74EF1649" w14:textId="0C0452D5" w:rsidR="005D142F" w:rsidRPr="005D142F" w:rsidRDefault="005D142F" w:rsidP="005D142F">
      <w:pPr>
        <w:numPr>
          <w:ilvl w:val="0"/>
          <w:numId w:val="42"/>
        </w:numPr>
      </w:pPr>
      <w:r>
        <w:lastRenderedPageBreak/>
        <w:t>I</w:t>
      </w:r>
      <w:r w:rsidRPr="005D142F">
        <w:t xml:space="preserve"> manually adjusted the </w:t>
      </w:r>
      <w:proofErr w:type="spellStart"/>
      <w:r w:rsidRPr="005D142F">
        <w:t>ChangedBy</w:t>
      </w:r>
      <w:proofErr w:type="spellEnd"/>
      <w:r w:rsidRPr="005D142F">
        <w:t xml:space="preserve"> column in </w:t>
      </w:r>
      <w:proofErr w:type="spellStart"/>
      <w:r w:rsidRPr="005D142F">
        <w:t>ClaimStatusLog</w:t>
      </w:r>
      <w:proofErr w:type="spellEnd"/>
      <w:r w:rsidRPr="005D142F">
        <w:t xml:space="preserve"> to match the new </w:t>
      </w:r>
      <w:proofErr w:type="spellStart"/>
      <w:r w:rsidRPr="005D142F">
        <w:t>EmployeeNumber</w:t>
      </w:r>
      <w:proofErr w:type="spellEnd"/>
      <w:r w:rsidRPr="005D142F">
        <w:t xml:space="preserve"> format </w:t>
      </w:r>
      <w:r w:rsidR="00D314D6">
        <w:t xml:space="preserve">promoting </w:t>
      </w:r>
      <w:r w:rsidRPr="005D142F">
        <w:t>referential integrity.</w:t>
      </w:r>
    </w:p>
    <w:p w14:paraId="2FCA251B" w14:textId="0881C8EA" w:rsidR="007B6100" w:rsidRPr="00A25A6F" w:rsidRDefault="007B6100"/>
    <w:p w14:paraId="4FFB93BA" w14:textId="22A3DA6A" w:rsidR="007B6100" w:rsidRPr="00A25A6F" w:rsidRDefault="007B6100"/>
    <w:p w14:paraId="02FEDC12" w14:textId="77777777" w:rsidR="007B6100" w:rsidRPr="00A25A6F" w:rsidRDefault="007B6100">
      <w:r w:rsidRPr="00A25A6F">
        <w:br w:type="page"/>
      </w:r>
    </w:p>
    <w:p w14:paraId="3A0666D5" w14:textId="6CBC7BA8" w:rsidR="007B6100" w:rsidRPr="00A25A6F" w:rsidRDefault="007B6100" w:rsidP="007B6100">
      <w:pPr>
        <w:pStyle w:val="Heading1"/>
        <w:rPr>
          <w:rFonts w:ascii="Century Gothic" w:hAnsi="Century Gothic"/>
        </w:rPr>
      </w:pPr>
      <w:bookmarkStart w:id="19" w:name="_Toc208211756"/>
      <w:r w:rsidRPr="00A25A6F">
        <w:rPr>
          <w:rFonts w:ascii="Century Gothic" w:hAnsi="Century Gothic"/>
        </w:rPr>
        <w:lastRenderedPageBreak/>
        <w:t>Scalability and Query Considerations</w:t>
      </w:r>
      <w:bookmarkEnd w:id="19"/>
    </w:p>
    <w:p w14:paraId="4D57E9F0" w14:textId="411B5B8E" w:rsidR="007B6100" w:rsidRDefault="00E83302">
      <w:r w:rsidRPr="00A25A6F">
        <w:t>Comment on how you've designed it to handle growing numbers of users or claims without performance loss.</w:t>
      </w:r>
    </w:p>
    <w:p w14:paraId="26688656" w14:textId="77777777" w:rsidR="005D142F" w:rsidRPr="00A25A6F" w:rsidRDefault="005D142F"/>
    <w:p w14:paraId="212ED725" w14:textId="058B3E05" w:rsidR="007F18D4" w:rsidRPr="00A25A6F" w:rsidRDefault="007F18D4">
      <w:r w:rsidRPr="00A25A6F">
        <w:br w:type="page"/>
      </w:r>
    </w:p>
    <w:p w14:paraId="357FF043" w14:textId="0AE8E8D6" w:rsidR="007F18D4" w:rsidRPr="00A25A6F" w:rsidRDefault="007F18D4" w:rsidP="007F18D4">
      <w:pPr>
        <w:pStyle w:val="Title"/>
        <w:jc w:val="center"/>
      </w:pPr>
      <w:bookmarkStart w:id="20" w:name="_Toc205186131"/>
      <w:bookmarkStart w:id="21" w:name="_Toc208211757"/>
      <w:r w:rsidRPr="00A25A6F">
        <w:lastRenderedPageBreak/>
        <w:t>UML Class Diagram</w:t>
      </w:r>
      <w:bookmarkEnd w:id="20"/>
      <w:bookmarkEnd w:id="21"/>
    </w:p>
    <w:p w14:paraId="6D4888BC" w14:textId="326C4C3C" w:rsidR="007B6100" w:rsidRPr="00A25A6F" w:rsidRDefault="00626D04" w:rsidP="00626D04">
      <w:pPr>
        <w:pStyle w:val="Heading1"/>
        <w:rPr>
          <w:rFonts w:ascii="Century Gothic" w:hAnsi="Century Gothic"/>
        </w:rPr>
      </w:pPr>
      <w:bookmarkStart w:id="22" w:name="_Toc208211758"/>
      <w:r w:rsidRPr="00A25A6F">
        <w:rPr>
          <w:rFonts w:ascii="Century Gothic" w:hAnsi="Century Gothic"/>
        </w:rPr>
        <w:t>Diagram Overview</w:t>
      </w:r>
      <w:bookmarkEnd w:id="22"/>
    </w:p>
    <w:p w14:paraId="2FE8E63A" w14:textId="78809B54" w:rsidR="00E4794A" w:rsidRDefault="00FB5227" w:rsidP="00E4794A">
      <w:r>
        <w:rPr>
          <w:noProof/>
        </w:rPr>
        <mc:AlternateContent>
          <mc:Choice Requires="wps">
            <w:drawing>
              <wp:anchor distT="0" distB="0" distL="114300" distR="114300" simplePos="0" relativeHeight="251689984" behindDoc="0" locked="0" layoutInCell="1" allowOverlap="1" wp14:anchorId="23C252C7" wp14:editId="444C944B">
                <wp:simplePos x="0" y="0"/>
                <wp:positionH relativeFrom="column">
                  <wp:posOffset>83820</wp:posOffset>
                </wp:positionH>
                <wp:positionV relativeFrom="paragraph">
                  <wp:posOffset>49530</wp:posOffset>
                </wp:positionV>
                <wp:extent cx="2354580" cy="381000"/>
                <wp:effectExtent l="0" t="0" r="26670" b="19050"/>
                <wp:wrapNone/>
                <wp:docPr id="12484806" name="Text Box 11"/>
                <wp:cNvGraphicFramePr/>
                <a:graphic xmlns:a="http://schemas.openxmlformats.org/drawingml/2006/main">
                  <a:graphicData uri="http://schemas.microsoft.com/office/word/2010/wordprocessingShape">
                    <wps:wsp>
                      <wps:cNvSpPr txBox="1"/>
                      <wps:spPr>
                        <a:xfrm>
                          <a:off x="0" y="0"/>
                          <a:ext cx="2354580" cy="381000"/>
                        </a:xfrm>
                        <a:prstGeom prst="rect">
                          <a:avLst/>
                        </a:prstGeom>
                        <a:solidFill>
                          <a:schemeClr val="lt1"/>
                        </a:solidFill>
                        <a:ln w="6350">
                          <a:solidFill>
                            <a:prstClr val="black"/>
                          </a:solidFill>
                        </a:ln>
                      </wps:spPr>
                      <wps:txbx>
                        <w:txbxContent>
                          <w:p w14:paraId="01B926A6" w14:textId="2354D86D" w:rsidR="00E4794A" w:rsidRPr="00E4794A" w:rsidRDefault="00E4794A">
                            <w:pPr>
                              <w:rPr>
                                <w:lang w:val="en-US"/>
                              </w:rPr>
                            </w:pPr>
                            <w:r>
                              <w:rPr>
                                <w:lang w:val="en-US"/>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252C7" id="Text Box 11" o:spid="_x0000_s1036" type="#_x0000_t202" style="position:absolute;margin-left:6.6pt;margin-top:3.9pt;width:185.4pt;height:3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K6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" fillcolor="white [3201]" strokeweight=".5pt">
                <v:textbox>
                  <w:txbxContent>
                    <w:p w14:paraId="01B926A6" w14:textId="2354D86D" w:rsidR="00E4794A" w:rsidRPr="00E4794A" w:rsidRDefault="00E4794A">
                      <w:pPr>
                        <w:rPr>
                          <w:lang w:val="en-US"/>
                        </w:rPr>
                      </w:pPr>
                      <w:r>
                        <w:rPr>
                          <w:lang w:val="en-US"/>
                        </w:rPr>
                        <w:t>Users</w:t>
                      </w:r>
                    </w:p>
                  </w:txbxContent>
                </v:textbox>
              </v:shape>
            </w:pict>
          </mc:Fallback>
        </mc:AlternateContent>
      </w:r>
      <w:r w:rsidR="00E4794A">
        <w:rPr>
          <w:noProof/>
        </w:rPr>
        <mc:AlternateContent>
          <mc:Choice Requires="wps">
            <w:drawing>
              <wp:anchor distT="0" distB="0" distL="114300" distR="114300" simplePos="0" relativeHeight="251694080" behindDoc="0" locked="0" layoutInCell="1" allowOverlap="1" wp14:anchorId="26A0AC52" wp14:editId="10CCC359">
                <wp:simplePos x="0" y="0"/>
                <wp:positionH relativeFrom="column">
                  <wp:posOffset>3700145</wp:posOffset>
                </wp:positionH>
                <wp:positionV relativeFrom="paragraph">
                  <wp:posOffset>48260</wp:posOffset>
                </wp:positionV>
                <wp:extent cx="2354580" cy="381000"/>
                <wp:effectExtent l="0" t="0" r="26670" b="19050"/>
                <wp:wrapNone/>
                <wp:docPr id="851230826" name="Text Box 11"/>
                <wp:cNvGraphicFramePr/>
                <a:graphic xmlns:a="http://schemas.openxmlformats.org/drawingml/2006/main">
                  <a:graphicData uri="http://schemas.microsoft.com/office/word/2010/wordprocessingShape">
                    <wps:wsp>
                      <wps:cNvSpPr txBox="1"/>
                      <wps:spPr>
                        <a:xfrm>
                          <a:off x="0" y="0"/>
                          <a:ext cx="2354580" cy="381000"/>
                        </a:xfrm>
                        <a:prstGeom prst="rect">
                          <a:avLst/>
                        </a:prstGeom>
                        <a:solidFill>
                          <a:schemeClr val="lt1"/>
                        </a:solidFill>
                        <a:ln w="6350">
                          <a:solidFill>
                            <a:prstClr val="black"/>
                          </a:solidFill>
                        </a:ln>
                      </wps:spPr>
                      <wps:txbx>
                        <w:txbxContent>
                          <w:p w14:paraId="29AE9C86" w14:textId="69B07AE4" w:rsidR="00E4794A" w:rsidRPr="00E4794A" w:rsidRDefault="00E4794A" w:rsidP="00E4794A">
                            <w:pPr>
                              <w:rPr>
                                <w:lang w:val="en-US"/>
                              </w:rPr>
                            </w:pPr>
                            <w:r>
                              <w:rPr>
                                <w:lang w:val="en-US"/>
                              </w:rPr>
                              <w:t>ClaimStatusLog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AC52" id="_x0000_s1037" type="#_x0000_t202" style="position:absolute;margin-left:291.35pt;margin-top:3.8pt;width:185.4pt;height:30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" fillcolor="white [3201]" strokeweight=".5pt">
                <v:textbox>
                  <w:txbxContent>
                    <w:p w14:paraId="29AE9C86" w14:textId="69B07AE4" w:rsidR="00E4794A" w:rsidRPr="00E4794A" w:rsidRDefault="00E4794A" w:rsidP="00E4794A">
                      <w:pPr>
                        <w:rPr>
                          <w:lang w:val="en-US"/>
                        </w:rPr>
                      </w:pPr>
                      <w:r>
                        <w:rPr>
                          <w:lang w:val="en-US"/>
                        </w:rPr>
                        <w:t>ClaimStatusLog</w:t>
                      </w:r>
                    </w:p>
                  </w:txbxContent>
                </v:textbox>
              </v:shape>
            </w:pict>
          </mc:Fallback>
        </mc:AlternateContent>
      </w:r>
    </w:p>
    <w:p w14:paraId="4A24629D" w14:textId="7DB20432" w:rsidR="00E4794A" w:rsidRPr="00E4794A" w:rsidRDefault="00FB5227" w:rsidP="00E4794A">
      <w:r>
        <w:rPr>
          <w:noProof/>
        </w:rPr>
        <mc:AlternateContent>
          <mc:Choice Requires="wps">
            <w:drawing>
              <wp:anchor distT="0" distB="0" distL="114300" distR="114300" simplePos="0" relativeHeight="251692032" behindDoc="0" locked="0" layoutInCell="1" allowOverlap="1" wp14:anchorId="4AA1DF3B" wp14:editId="72DEEF45">
                <wp:simplePos x="0" y="0"/>
                <wp:positionH relativeFrom="column">
                  <wp:posOffset>86360</wp:posOffset>
                </wp:positionH>
                <wp:positionV relativeFrom="paragraph">
                  <wp:posOffset>112395</wp:posOffset>
                </wp:positionV>
                <wp:extent cx="2354580" cy="1386840"/>
                <wp:effectExtent l="0" t="0" r="26670" b="22860"/>
                <wp:wrapNone/>
                <wp:docPr id="1732614826" name="Text Box 11"/>
                <wp:cNvGraphicFramePr/>
                <a:graphic xmlns:a="http://schemas.openxmlformats.org/drawingml/2006/main">
                  <a:graphicData uri="http://schemas.microsoft.com/office/word/2010/wordprocessingShape">
                    <wps:wsp>
                      <wps:cNvSpPr txBox="1"/>
                      <wps:spPr>
                        <a:xfrm>
                          <a:off x="0" y="0"/>
                          <a:ext cx="2354580" cy="1386840"/>
                        </a:xfrm>
                        <a:prstGeom prst="rect">
                          <a:avLst/>
                        </a:prstGeom>
                        <a:solidFill>
                          <a:schemeClr val="lt1"/>
                        </a:solidFill>
                        <a:ln w="6350">
                          <a:solidFill>
                            <a:prstClr val="black"/>
                          </a:solidFill>
                        </a:ln>
                      </wps:spPr>
                      <wps:txbx>
                        <w:txbxContent>
                          <w:p w14:paraId="27B08D87" w14:textId="53962CEB" w:rsidR="00E4794A" w:rsidRPr="00E4794A" w:rsidRDefault="00E4794A" w:rsidP="00E4794A">
                            <w:pPr>
                              <w:rPr>
                                <w:lang w:val="en-US"/>
                              </w:rPr>
                            </w:pPr>
                            <w:r>
                              <w:rPr>
                                <w:lang w:val="en-US"/>
                              </w:rPr>
                              <w:t>EmployeeNumber (PK)</w:t>
                            </w:r>
                            <w:r>
                              <w:rPr>
                                <w:lang w:val="en-US"/>
                              </w:rPr>
                              <w:br/>
                              <w:t>Name</w:t>
                            </w:r>
                            <w:r>
                              <w:rPr>
                                <w:lang w:val="en-US"/>
                              </w:rPr>
                              <w:br/>
                              <w:t>Surname</w:t>
                            </w:r>
                            <w:r>
                              <w:rPr>
                                <w:lang w:val="en-US"/>
                              </w:rPr>
                              <w:br/>
                              <w:t>Username</w:t>
                            </w:r>
                            <w:r>
                              <w:rPr>
                                <w:lang w:val="en-US"/>
                              </w:rPr>
                              <w:br/>
                              <w:t>Email</w:t>
                            </w:r>
                            <w:r>
                              <w:rPr>
                                <w:lang w:val="en-US"/>
                              </w:rPr>
                              <w:b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1DF3B" id="_x0000_s1038" type="#_x0000_t202" style="position:absolute;margin-left:6.8pt;margin-top:8.85pt;width:185.4pt;height:109.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IMYOw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" fillcolor="white [3201]" strokeweight=".5pt">
                <v:textbox>
                  <w:txbxContent>
                    <w:p w14:paraId="27B08D87" w14:textId="53962CEB" w:rsidR="00E4794A" w:rsidRPr="00E4794A" w:rsidRDefault="00E4794A" w:rsidP="00E4794A">
                      <w:pPr>
                        <w:rPr>
                          <w:lang w:val="en-US"/>
                        </w:rPr>
                      </w:pPr>
                      <w:r>
                        <w:rPr>
                          <w:lang w:val="en-US"/>
                        </w:rPr>
                        <w:t>EmployeeNumber (PK)</w:t>
                      </w:r>
                      <w:r>
                        <w:rPr>
                          <w:lang w:val="en-US"/>
                        </w:rPr>
                        <w:br/>
                        <w:t>Name</w:t>
                      </w:r>
                      <w:r>
                        <w:rPr>
                          <w:lang w:val="en-US"/>
                        </w:rPr>
                        <w:br/>
                        <w:t>Surname</w:t>
                      </w:r>
                      <w:r>
                        <w:rPr>
                          <w:lang w:val="en-US"/>
                        </w:rPr>
                        <w:br/>
                        <w:t>Username</w:t>
                      </w:r>
                      <w:r>
                        <w:rPr>
                          <w:lang w:val="en-US"/>
                        </w:rPr>
                        <w:br/>
                        <w:t>Email</w:t>
                      </w:r>
                      <w:r>
                        <w:rPr>
                          <w:lang w:val="en-US"/>
                        </w:rPr>
                        <w:br/>
                        <w:t>Role</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0BB7BF74" wp14:editId="38045C32">
                <wp:simplePos x="0" y="0"/>
                <wp:positionH relativeFrom="column">
                  <wp:posOffset>3075780</wp:posOffset>
                </wp:positionH>
                <wp:positionV relativeFrom="paragraph">
                  <wp:posOffset>216376</wp:posOffset>
                </wp:positionV>
                <wp:extent cx="1" cy="1244283"/>
                <wp:effectExtent l="0" t="0" r="0" b="0"/>
                <wp:wrapNone/>
                <wp:docPr id="761060441" name="Straight Connector 12"/>
                <wp:cNvGraphicFramePr/>
                <a:graphic xmlns:a="http://schemas.openxmlformats.org/drawingml/2006/main">
                  <a:graphicData uri="http://schemas.microsoft.com/office/word/2010/wordprocessingShape">
                    <wps:wsp>
                      <wps:cNvCnPr/>
                      <wps:spPr>
                        <a:xfrm rot="5400000" flipH="1">
                          <a:off x="0" y="0"/>
                          <a:ext cx="1" cy="1244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A1AE5A" id="Straight Connector 12" o:spid="_x0000_s1026" style="position:absolute;rotation:-90;flip:x;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2pt,17.05pt" to="242.2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" strokecolor="black [3200]" strokeweight=".5pt">
                <v:stroke joinstyle="miter"/>
              </v:line>
            </w:pict>
          </mc:Fallback>
        </mc:AlternateContent>
      </w:r>
      <w:r w:rsidR="00E4794A">
        <w:rPr>
          <w:noProof/>
        </w:rPr>
        <mc:AlternateContent>
          <mc:Choice Requires="wps">
            <w:drawing>
              <wp:anchor distT="0" distB="0" distL="114300" distR="114300" simplePos="0" relativeHeight="251695104" behindDoc="0" locked="0" layoutInCell="1" allowOverlap="1" wp14:anchorId="70910F3A" wp14:editId="4E60FCD7">
                <wp:simplePos x="0" y="0"/>
                <wp:positionH relativeFrom="column">
                  <wp:posOffset>3700145</wp:posOffset>
                </wp:positionH>
                <wp:positionV relativeFrom="paragraph">
                  <wp:posOffset>111125</wp:posOffset>
                </wp:positionV>
                <wp:extent cx="2354580" cy="1386840"/>
                <wp:effectExtent l="0" t="0" r="26670" b="22860"/>
                <wp:wrapNone/>
                <wp:docPr id="611431704" name="Text Box 11"/>
                <wp:cNvGraphicFramePr/>
                <a:graphic xmlns:a="http://schemas.openxmlformats.org/drawingml/2006/main">
                  <a:graphicData uri="http://schemas.microsoft.com/office/word/2010/wordprocessingShape">
                    <wps:wsp>
                      <wps:cNvSpPr txBox="1"/>
                      <wps:spPr>
                        <a:xfrm>
                          <a:off x="0" y="0"/>
                          <a:ext cx="2354580" cy="1386840"/>
                        </a:xfrm>
                        <a:prstGeom prst="rect">
                          <a:avLst/>
                        </a:prstGeom>
                        <a:solidFill>
                          <a:schemeClr val="lt1"/>
                        </a:solidFill>
                        <a:ln w="6350">
                          <a:solidFill>
                            <a:prstClr val="black"/>
                          </a:solidFill>
                        </a:ln>
                      </wps:spPr>
                      <wps:txbx>
                        <w:txbxContent>
                          <w:p w14:paraId="2AB77F19" w14:textId="6526B659" w:rsidR="00E4794A" w:rsidRPr="00E4794A" w:rsidRDefault="00E4794A" w:rsidP="00E4794A">
                            <w:pPr>
                              <w:rPr>
                                <w:lang w:val="en-US"/>
                              </w:rPr>
                            </w:pPr>
                            <w:r>
                              <w:rPr>
                                <w:lang w:val="en-US"/>
                              </w:rPr>
                              <w:t>LogId (PK)</w:t>
                            </w:r>
                            <w:r>
                              <w:rPr>
                                <w:lang w:val="en-US"/>
                              </w:rPr>
                              <w:br/>
                              <w:t>ClaimId (FK)</w:t>
                            </w:r>
                            <w:r>
                              <w:rPr>
                                <w:lang w:val="en-US"/>
                              </w:rPr>
                              <w:br/>
                              <w:t>ChangedBy</w:t>
                            </w:r>
                            <w:r>
                              <w:rPr>
                                <w:lang w:val="en-US"/>
                              </w:rPr>
                              <w:br/>
                              <w:t>NewStatus</w:t>
                            </w:r>
                            <w:r>
                              <w:rPr>
                                <w:lang w:val="en-US"/>
                              </w:rPr>
                              <w:br/>
                            </w:r>
                            <w:r w:rsidR="009621C2">
                              <w:rPr>
                                <w:lang w:val="en-US"/>
                              </w:rPr>
                              <w:t>ChangeDate</w:t>
                            </w:r>
                            <w:r w:rsidR="009621C2">
                              <w:rPr>
                                <w:lang w:val="en-US"/>
                              </w:rPr>
                              <w:br/>
                              <w:t>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10F3A" id="_x0000_s1039" type="#_x0000_t202" style="position:absolute;margin-left:291.35pt;margin-top:8.75pt;width:185.4pt;height:10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K8Og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" fillcolor="white [3201]" strokeweight=".5pt">
                <v:textbox>
                  <w:txbxContent>
                    <w:p w14:paraId="2AB77F19" w14:textId="6526B659" w:rsidR="00E4794A" w:rsidRPr="00E4794A" w:rsidRDefault="00E4794A" w:rsidP="00E4794A">
                      <w:pPr>
                        <w:rPr>
                          <w:lang w:val="en-US"/>
                        </w:rPr>
                      </w:pPr>
                      <w:r>
                        <w:rPr>
                          <w:lang w:val="en-US"/>
                        </w:rPr>
                        <w:t>LogId (PK)</w:t>
                      </w:r>
                      <w:r>
                        <w:rPr>
                          <w:lang w:val="en-US"/>
                        </w:rPr>
                        <w:br/>
                        <w:t>ClaimId (FK)</w:t>
                      </w:r>
                      <w:r>
                        <w:rPr>
                          <w:lang w:val="en-US"/>
                        </w:rPr>
                        <w:br/>
                        <w:t>ChangedBy</w:t>
                      </w:r>
                      <w:r>
                        <w:rPr>
                          <w:lang w:val="en-US"/>
                        </w:rPr>
                        <w:br/>
                        <w:t>NewStatus</w:t>
                      </w:r>
                      <w:r>
                        <w:rPr>
                          <w:lang w:val="en-US"/>
                        </w:rPr>
                        <w:br/>
                      </w:r>
                      <w:r w:rsidR="009621C2">
                        <w:rPr>
                          <w:lang w:val="en-US"/>
                        </w:rPr>
                        <w:t>ChangeDate</w:t>
                      </w:r>
                      <w:r w:rsidR="009621C2">
                        <w:rPr>
                          <w:lang w:val="en-US"/>
                        </w:rPr>
                        <w:br/>
                        <w:t>Reason</w:t>
                      </w:r>
                    </w:p>
                  </w:txbxContent>
                </v:textbox>
              </v:shape>
            </w:pict>
          </mc:Fallback>
        </mc:AlternateContent>
      </w:r>
    </w:p>
    <w:p w14:paraId="111F9790" w14:textId="3A4F6E75" w:rsidR="00E4794A" w:rsidRPr="00E4794A" w:rsidRDefault="0098059A" w:rsidP="00E4794A">
      <w:r>
        <w:rPr>
          <w:noProof/>
        </w:rPr>
        <mc:AlternateContent>
          <mc:Choice Requires="wps">
            <w:drawing>
              <wp:anchor distT="0" distB="0" distL="114300" distR="114300" simplePos="0" relativeHeight="251710464" behindDoc="0" locked="0" layoutInCell="1" allowOverlap="1" wp14:anchorId="1BADE9A3" wp14:editId="4F8F869B">
                <wp:simplePos x="0" y="0"/>
                <wp:positionH relativeFrom="column">
                  <wp:posOffset>3449320</wp:posOffset>
                </wp:positionH>
                <wp:positionV relativeFrom="paragraph">
                  <wp:posOffset>254000</wp:posOffset>
                </wp:positionV>
                <wp:extent cx="914400" cy="274320"/>
                <wp:effectExtent l="0" t="0" r="0" b="0"/>
                <wp:wrapNone/>
                <wp:docPr id="1612398325"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567F5769" w14:textId="37F4532F" w:rsidR="0098059A" w:rsidRPr="00B643E3" w:rsidRDefault="0098059A" w:rsidP="0098059A">
                            <w:pPr>
                              <w:rPr>
                                <w:lang w:val="en-US"/>
                              </w:rPr>
                            </w:pP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DE9A3" id="Text Box 13" o:spid="_x0000_s1040" type="#_x0000_t202" style="position:absolute;margin-left:271.6pt;margin-top:20pt;width:1in;height:21.6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" filled="f" stroked="f" strokeweight=".5pt">
                <v:textbox>
                  <w:txbxContent>
                    <w:p w14:paraId="567F5769" w14:textId="37F4532F" w:rsidR="0098059A" w:rsidRPr="00B643E3" w:rsidRDefault="0098059A" w:rsidP="0098059A">
                      <w:pPr>
                        <w:rPr>
                          <w:lang w:val="en-US"/>
                        </w:rPr>
                      </w:pPr>
                      <w:r>
                        <w:rPr>
                          <w:lang w:val="en-US"/>
                        </w:rPr>
                        <w:t>*</w:t>
                      </w:r>
                    </w:p>
                  </w:txbxContent>
                </v:textbox>
              </v:shape>
            </w:pict>
          </mc:Fallback>
        </mc:AlternateContent>
      </w:r>
      <w:r w:rsidR="00B643E3">
        <w:rPr>
          <w:noProof/>
        </w:rPr>
        <mc:AlternateContent>
          <mc:Choice Requires="wps">
            <w:drawing>
              <wp:anchor distT="0" distB="0" distL="114300" distR="114300" simplePos="0" relativeHeight="251704320" behindDoc="0" locked="0" layoutInCell="1" allowOverlap="1" wp14:anchorId="20AF5383" wp14:editId="6E228C9C">
                <wp:simplePos x="0" y="0"/>
                <wp:positionH relativeFrom="column">
                  <wp:posOffset>2448877</wp:posOffset>
                </wp:positionH>
                <wp:positionV relativeFrom="paragraph">
                  <wp:posOffset>248602</wp:posOffset>
                </wp:positionV>
                <wp:extent cx="914400" cy="274320"/>
                <wp:effectExtent l="0" t="0" r="0" b="0"/>
                <wp:wrapNone/>
                <wp:docPr id="1323486902"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14:paraId="727ECA34" w14:textId="42CE238A" w:rsidR="00B643E3" w:rsidRPr="00B643E3" w:rsidRDefault="00B643E3">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F5383" id="_x0000_s1041" type="#_x0000_t202" style="position:absolute;margin-left:192.8pt;margin-top:19.55pt;width:1in;height:21.6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" fillcolor="white [3201]" stroked="f" strokeweight=".5pt">
                <v:textbox>
                  <w:txbxContent>
                    <w:p w14:paraId="727ECA34" w14:textId="42CE238A" w:rsidR="00B643E3" w:rsidRPr="00B643E3" w:rsidRDefault="00B643E3">
                      <w:pPr>
                        <w:rPr>
                          <w:lang w:val="en-US"/>
                        </w:rPr>
                      </w:pPr>
                      <w:r>
                        <w:rPr>
                          <w:lang w:val="en-US"/>
                        </w:rPr>
                        <w:t>1</w:t>
                      </w:r>
                    </w:p>
                  </w:txbxContent>
                </v:textbox>
              </v:shape>
            </w:pict>
          </mc:Fallback>
        </mc:AlternateContent>
      </w:r>
    </w:p>
    <w:p w14:paraId="7D514FF2" w14:textId="5A01D35A" w:rsidR="00E4794A" w:rsidRPr="00E4794A" w:rsidRDefault="00E4794A" w:rsidP="00E4794A"/>
    <w:p w14:paraId="2647ED88" w14:textId="7807D528" w:rsidR="00E4794A" w:rsidRPr="00E4794A" w:rsidRDefault="00E4794A" w:rsidP="00E4794A"/>
    <w:p w14:paraId="5C6BD3F3" w14:textId="666AB60E" w:rsidR="00E4794A" w:rsidRPr="00E4794A" w:rsidRDefault="0098059A" w:rsidP="00E4794A">
      <w:r>
        <w:rPr>
          <w:noProof/>
        </w:rPr>
        <mc:AlternateContent>
          <mc:Choice Requires="wps">
            <w:drawing>
              <wp:anchor distT="0" distB="0" distL="114300" distR="114300" simplePos="0" relativeHeight="251706368" behindDoc="0" locked="0" layoutInCell="1" allowOverlap="1" wp14:anchorId="6371F3F6" wp14:editId="3CA2391F">
                <wp:simplePos x="0" y="0"/>
                <wp:positionH relativeFrom="column">
                  <wp:posOffset>1915160</wp:posOffset>
                </wp:positionH>
                <wp:positionV relativeFrom="paragraph">
                  <wp:posOffset>226060</wp:posOffset>
                </wp:positionV>
                <wp:extent cx="914400" cy="274320"/>
                <wp:effectExtent l="0" t="0" r="0" b="0"/>
                <wp:wrapNone/>
                <wp:docPr id="1963441434"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182BF261" w14:textId="77777777" w:rsidR="0098059A" w:rsidRPr="00B643E3" w:rsidRDefault="0098059A" w:rsidP="0098059A">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1F3F6" id="_x0000_s1042" type="#_x0000_t202" style="position:absolute;margin-left:150.8pt;margin-top:17.8pt;width:1in;height:21.6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" filled="f" stroked="f" strokeweight=".5pt">
                <v:textbox>
                  <w:txbxContent>
                    <w:p w14:paraId="182BF261" w14:textId="77777777" w:rsidR="0098059A" w:rsidRPr="00B643E3" w:rsidRDefault="0098059A" w:rsidP="0098059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F48B283" wp14:editId="1C583123">
                <wp:simplePos x="0" y="0"/>
                <wp:positionH relativeFrom="column">
                  <wp:posOffset>4028440</wp:posOffset>
                </wp:positionH>
                <wp:positionV relativeFrom="paragraph">
                  <wp:posOffset>229870</wp:posOffset>
                </wp:positionV>
                <wp:extent cx="914400" cy="274320"/>
                <wp:effectExtent l="0" t="0" r="0" b="0"/>
                <wp:wrapNone/>
                <wp:docPr id="1699714340"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6E45D3D5" w14:textId="77777777" w:rsidR="0098059A" w:rsidRPr="00B643E3" w:rsidRDefault="0098059A" w:rsidP="0098059A">
                            <w:pPr>
                              <w:rPr>
                                <w:lang w:val="en-US"/>
                              </w:rPr>
                            </w:pP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8B283" id="_x0000_s1043" type="#_x0000_t202" style="position:absolute;margin-left:317.2pt;margin-top:18.1pt;width:1in;height:21.6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" filled="f" stroked="f" strokeweight=".5pt">
                <v:textbox>
                  <w:txbxContent>
                    <w:p w14:paraId="6E45D3D5" w14:textId="77777777" w:rsidR="0098059A" w:rsidRPr="00B643E3" w:rsidRDefault="0098059A" w:rsidP="0098059A">
                      <w:pPr>
                        <w:rPr>
                          <w:lang w:val="en-US"/>
                        </w:rPr>
                      </w:pPr>
                      <w:r>
                        <w:rPr>
                          <w:lang w:val="en-US"/>
                        </w:rPr>
                        <w:t>*</w:t>
                      </w:r>
                    </w:p>
                  </w:txbxContent>
                </v:textbox>
              </v:shape>
            </w:pict>
          </mc:Fallback>
        </mc:AlternateContent>
      </w:r>
      <w:r w:rsidR="009621C2">
        <w:rPr>
          <w:noProof/>
        </w:rPr>
        <mc:AlternateContent>
          <mc:Choice Requires="wps">
            <w:drawing>
              <wp:anchor distT="0" distB="0" distL="114300" distR="114300" simplePos="0" relativeHeight="251701248" behindDoc="0" locked="0" layoutInCell="1" allowOverlap="1" wp14:anchorId="6E09AF15" wp14:editId="6BCDFB30">
                <wp:simplePos x="0" y="0"/>
                <wp:positionH relativeFrom="column">
                  <wp:posOffset>4030980</wp:posOffset>
                </wp:positionH>
                <wp:positionV relativeFrom="paragraph">
                  <wp:posOffset>227330</wp:posOffset>
                </wp:positionV>
                <wp:extent cx="0" cy="579120"/>
                <wp:effectExtent l="0" t="0" r="38100" b="30480"/>
                <wp:wrapNone/>
                <wp:docPr id="1849421842" name="Straight Connector 12"/>
                <wp:cNvGraphicFramePr/>
                <a:graphic xmlns:a="http://schemas.openxmlformats.org/drawingml/2006/main">
                  <a:graphicData uri="http://schemas.microsoft.com/office/word/2010/wordprocessingShape">
                    <wps:wsp>
                      <wps:cNvCnPr/>
                      <wps:spPr>
                        <a:xfrm>
                          <a:off x="0" y="0"/>
                          <a:ext cx="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4F914" id="Straight Connector 1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17.4pt,17.9pt" to="317.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" strokecolor="black [3200]" strokeweight=".5pt">
                <v:stroke joinstyle="miter"/>
              </v:line>
            </w:pict>
          </mc:Fallback>
        </mc:AlternateContent>
      </w:r>
      <w:r w:rsidR="009621C2">
        <w:rPr>
          <w:noProof/>
        </w:rPr>
        <mc:AlternateContent>
          <mc:Choice Requires="wps">
            <w:drawing>
              <wp:anchor distT="0" distB="0" distL="114300" distR="114300" simplePos="0" relativeHeight="251699200" behindDoc="0" locked="0" layoutInCell="1" allowOverlap="1" wp14:anchorId="685951DF" wp14:editId="137BA697">
                <wp:simplePos x="0" y="0"/>
                <wp:positionH relativeFrom="column">
                  <wp:posOffset>2171700</wp:posOffset>
                </wp:positionH>
                <wp:positionV relativeFrom="paragraph">
                  <wp:posOffset>227330</wp:posOffset>
                </wp:positionV>
                <wp:extent cx="0" cy="579120"/>
                <wp:effectExtent l="0" t="0" r="38100" b="30480"/>
                <wp:wrapNone/>
                <wp:docPr id="944337613" name="Straight Connector 12"/>
                <wp:cNvGraphicFramePr/>
                <a:graphic xmlns:a="http://schemas.openxmlformats.org/drawingml/2006/main">
                  <a:graphicData uri="http://schemas.microsoft.com/office/word/2010/wordprocessingShape">
                    <wps:wsp>
                      <wps:cNvCnPr/>
                      <wps:spPr>
                        <a:xfrm>
                          <a:off x="0" y="0"/>
                          <a:ext cx="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B34DB" id="Straight Connector 1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71pt,17.9pt" to="1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" strokecolor="black [3200]" strokeweight=".5pt">
                <v:stroke joinstyle="miter"/>
              </v:line>
            </w:pict>
          </mc:Fallback>
        </mc:AlternateContent>
      </w:r>
    </w:p>
    <w:p w14:paraId="31948492" w14:textId="79340291" w:rsidR="00E4794A" w:rsidRDefault="0098059A" w:rsidP="00E4794A">
      <w:r>
        <w:rPr>
          <w:noProof/>
        </w:rPr>
        <mc:AlternateContent>
          <mc:Choice Requires="wps">
            <w:drawing>
              <wp:anchor distT="0" distB="0" distL="114300" distR="114300" simplePos="0" relativeHeight="251712512" behindDoc="0" locked="0" layoutInCell="1" allowOverlap="1" wp14:anchorId="420BA68E" wp14:editId="2BA438DB">
                <wp:simplePos x="0" y="0"/>
                <wp:positionH relativeFrom="column">
                  <wp:posOffset>1932940</wp:posOffset>
                </wp:positionH>
                <wp:positionV relativeFrom="paragraph">
                  <wp:posOffset>216535</wp:posOffset>
                </wp:positionV>
                <wp:extent cx="914400" cy="274320"/>
                <wp:effectExtent l="0" t="0" r="0" b="0"/>
                <wp:wrapNone/>
                <wp:docPr id="1269438484"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10B13136" w14:textId="77777777" w:rsidR="0098059A" w:rsidRPr="00B643E3" w:rsidRDefault="0098059A" w:rsidP="0098059A">
                            <w:pPr>
                              <w:rPr>
                                <w:lang w:val="en-US"/>
                              </w:rPr>
                            </w:pP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BA68E" id="_x0000_s1044" type="#_x0000_t202" style="position:absolute;margin-left:152.2pt;margin-top:17.05pt;width:1in;height:21.6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" filled="f" stroked="f" strokeweight=".5pt">
                <v:textbox>
                  <w:txbxContent>
                    <w:p w14:paraId="10B13136" w14:textId="77777777" w:rsidR="0098059A" w:rsidRPr="00B643E3" w:rsidRDefault="0098059A" w:rsidP="0098059A">
                      <w:pPr>
                        <w:rPr>
                          <w:lang w:val="en-US"/>
                        </w:rPr>
                      </w:pPr>
                      <w:r>
                        <w:rPr>
                          <w:lang w:val="en-US"/>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CF39DC0" wp14:editId="78F8659C">
                <wp:simplePos x="0" y="0"/>
                <wp:positionH relativeFrom="column">
                  <wp:posOffset>4030980</wp:posOffset>
                </wp:positionH>
                <wp:positionV relativeFrom="paragraph">
                  <wp:posOffset>216535</wp:posOffset>
                </wp:positionV>
                <wp:extent cx="914400" cy="274320"/>
                <wp:effectExtent l="0" t="0" r="0" b="0"/>
                <wp:wrapNone/>
                <wp:docPr id="1306152768"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44696ADF" w14:textId="77777777" w:rsidR="0098059A" w:rsidRPr="00B643E3" w:rsidRDefault="0098059A" w:rsidP="0098059A">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39DC0" id="_x0000_s1045" type="#_x0000_t202" style="position:absolute;margin-left:317.4pt;margin-top:17.05pt;width:1in;height:21.6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" filled="f" stroked="f" strokeweight=".5pt">
                <v:textbox>
                  <w:txbxContent>
                    <w:p w14:paraId="44696ADF" w14:textId="77777777" w:rsidR="0098059A" w:rsidRPr="00B643E3" w:rsidRDefault="0098059A" w:rsidP="0098059A">
                      <w:pPr>
                        <w:rPr>
                          <w:lang w:val="en-US"/>
                        </w:rPr>
                      </w:pPr>
                      <w:r>
                        <w:rPr>
                          <w:lang w:val="en-US"/>
                        </w:rPr>
                        <w:t>1</w:t>
                      </w:r>
                    </w:p>
                  </w:txbxContent>
                </v:textbox>
              </v:shape>
            </w:pict>
          </mc:Fallback>
        </mc:AlternateContent>
      </w:r>
    </w:p>
    <w:p w14:paraId="3C2C44F1" w14:textId="0B019246" w:rsidR="00E4794A" w:rsidRDefault="00E4794A" w:rsidP="00E4794A">
      <w:pPr>
        <w:ind w:firstLine="720"/>
      </w:pPr>
      <w:r>
        <w:rPr>
          <w:noProof/>
        </w:rPr>
        <mc:AlternateContent>
          <mc:Choice Requires="wps">
            <w:drawing>
              <wp:anchor distT="0" distB="0" distL="114300" distR="114300" simplePos="0" relativeHeight="251697152" behindDoc="0" locked="0" layoutInCell="1" allowOverlap="1" wp14:anchorId="02AFDD29" wp14:editId="767CBFC4">
                <wp:simplePos x="0" y="0"/>
                <wp:positionH relativeFrom="column">
                  <wp:posOffset>1996440</wp:posOffset>
                </wp:positionH>
                <wp:positionV relativeFrom="paragraph">
                  <wp:posOffset>167005</wp:posOffset>
                </wp:positionV>
                <wp:extent cx="2354580" cy="381000"/>
                <wp:effectExtent l="0" t="0" r="26670" b="19050"/>
                <wp:wrapNone/>
                <wp:docPr id="106370817" name="Text Box 11"/>
                <wp:cNvGraphicFramePr/>
                <a:graphic xmlns:a="http://schemas.openxmlformats.org/drawingml/2006/main">
                  <a:graphicData uri="http://schemas.microsoft.com/office/word/2010/wordprocessingShape">
                    <wps:wsp>
                      <wps:cNvSpPr txBox="1"/>
                      <wps:spPr>
                        <a:xfrm>
                          <a:off x="0" y="0"/>
                          <a:ext cx="2354580" cy="381000"/>
                        </a:xfrm>
                        <a:prstGeom prst="rect">
                          <a:avLst/>
                        </a:prstGeom>
                        <a:solidFill>
                          <a:schemeClr val="lt1"/>
                        </a:solidFill>
                        <a:ln w="6350">
                          <a:solidFill>
                            <a:prstClr val="black"/>
                          </a:solidFill>
                        </a:ln>
                      </wps:spPr>
                      <wps:txbx>
                        <w:txbxContent>
                          <w:p w14:paraId="095D92F8" w14:textId="451850F5" w:rsidR="00E4794A" w:rsidRPr="00E4794A" w:rsidRDefault="00E4794A" w:rsidP="00E4794A">
                            <w:pPr>
                              <w:rPr>
                                <w:lang w:val="en-US"/>
                              </w:rPr>
                            </w:pPr>
                            <w:r>
                              <w:rPr>
                                <w:lang w:val="en-US"/>
                              </w:rPr>
                              <w:t>Claims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FDD29" id="_x0000_s1046" type="#_x0000_t202" style="position:absolute;left:0;text-align:left;margin-left:157.2pt;margin-top:13.15pt;width:185.4pt;height:3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1OOwIAAIQ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" fillcolor="white [3201]" strokeweight=".5pt">
                <v:textbox>
                  <w:txbxContent>
                    <w:p w14:paraId="095D92F8" w14:textId="451850F5" w:rsidR="00E4794A" w:rsidRPr="00E4794A" w:rsidRDefault="00E4794A" w:rsidP="00E4794A">
                      <w:pPr>
                        <w:rPr>
                          <w:lang w:val="en-US"/>
                        </w:rPr>
                      </w:pPr>
                      <w:r>
                        <w:rPr>
                          <w:lang w:val="en-US"/>
                        </w:rPr>
                        <w:t>Claims</w:t>
                      </w:r>
                    </w:p>
                  </w:txbxContent>
                </v:textbox>
              </v:shape>
            </w:pict>
          </mc:Fallback>
        </mc:AlternateContent>
      </w:r>
    </w:p>
    <w:p w14:paraId="150CFAC6" w14:textId="47D8CD59" w:rsidR="00E4794A" w:rsidRDefault="00E4794A" w:rsidP="00E4794A">
      <w:r>
        <w:rPr>
          <w:noProof/>
        </w:rPr>
        <mc:AlternateContent>
          <mc:Choice Requires="wps">
            <w:drawing>
              <wp:anchor distT="0" distB="0" distL="114300" distR="114300" simplePos="0" relativeHeight="251698176" behindDoc="0" locked="0" layoutInCell="1" allowOverlap="1" wp14:anchorId="14D34D93" wp14:editId="2FECB329">
                <wp:simplePos x="0" y="0"/>
                <wp:positionH relativeFrom="column">
                  <wp:posOffset>1996440</wp:posOffset>
                </wp:positionH>
                <wp:positionV relativeFrom="paragraph">
                  <wp:posOffset>233045</wp:posOffset>
                </wp:positionV>
                <wp:extent cx="2354580" cy="2270760"/>
                <wp:effectExtent l="0" t="0" r="26670" b="15240"/>
                <wp:wrapNone/>
                <wp:docPr id="1290252436" name="Text Box 11"/>
                <wp:cNvGraphicFramePr/>
                <a:graphic xmlns:a="http://schemas.openxmlformats.org/drawingml/2006/main">
                  <a:graphicData uri="http://schemas.microsoft.com/office/word/2010/wordprocessingShape">
                    <wps:wsp>
                      <wps:cNvSpPr txBox="1"/>
                      <wps:spPr>
                        <a:xfrm>
                          <a:off x="0" y="0"/>
                          <a:ext cx="2354580" cy="2270760"/>
                        </a:xfrm>
                        <a:prstGeom prst="rect">
                          <a:avLst/>
                        </a:prstGeom>
                        <a:solidFill>
                          <a:schemeClr val="lt1"/>
                        </a:solidFill>
                        <a:ln w="6350">
                          <a:solidFill>
                            <a:prstClr val="black"/>
                          </a:solidFill>
                        </a:ln>
                      </wps:spPr>
                      <wps:txbx>
                        <w:txbxContent>
                          <w:p w14:paraId="5F4F2ED1" w14:textId="398EC01A" w:rsidR="00E4794A" w:rsidRPr="00E4794A" w:rsidRDefault="00E4794A" w:rsidP="00E4794A">
                            <w:pPr>
                              <w:rPr>
                                <w:lang w:val="en-US"/>
                              </w:rPr>
                            </w:pPr>
                            <w:r>
                              <w:rPr>
                                <w:lang w:val="en-US"/>
                              </w:rPr>
                              <w:t>ClaimId (PK)</w:t>
                            </w:r>
                            <w:r>
                              <w:rPr>
                                <w:lang w:val="en-US"/>
                              </w:rPr>
                              <w:br/>
                              <w:t>EmployeeNumber (FK)</w:t>
                            </w:r>
                            <w:r>
                              <w:rPr>
                                <w:lang w:val="en-US"/>
                              </w:rPr>
                              <w:br/>
                              <w:t>ClaimType</w:t>
                            </w:r>
                            <w:r>
                              <w:rPr>
                                <w:lang w:val="en-US"/>
                              </w:rPr>
                              <w:br/>
                              <w:t>ClaimMonth</w:t>
                            </w:r>
                            <w:r>
                              <w:rPr>
                                <w:lang w:val="en-US"/>
                              </w:rPr>
                              <w:br/>
                              <w:t>HoursWorked</w:t>
                            </w:r>
                            <w:r>
                              <w:rPr>
                                <w:lang w:val="en-US"/>
                              </w:rPr>
                              <w:br/>
                              <w:t>HourlyRate</w:t>
                            </w:r>
                            <w:r>
                              <w:rPr>
                                <w:lang w:val="en-US"/>
                              </w:rPr>
                              <w:br/>
                              <w:t>Notes</w:t>
                            </w:r>
                            <w:r>
                              <w:rPr>
                                <w:lang w:val="en-US"/>
                              </w:rPr>
                              <w:br/>
                              <w:t>DocumentPath</w:t>
                            </w:r>
                            <w:r>
                              <w:rPr>
                                <w:lang w:val="en-US"/>
                              </w:rPr>
                              <w:br/>
                              <w:t>Status</w:t>
                            </w:r>
                            <w:r>
                              <w:rPr>
                                <w:lang w:val="en-US"/>
                              </w:rPr>
                              <w:br/>
                              <w:t>SubmittedAt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34D93" id="_x0000_s1047" type="#_x0000_t202" style="position:absolute;margin-left:157.2pt;margin-top:18.35pt;width:185.4pt;height:178.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" fillcolor="white [3201]" strokeweight=".5pt">
                <v:textbox>
                  <w:txbxContent>
                    <w:p w14:paraId="5F4F2ED1" w14:textId="398EC01A" w:rsidR="00E4794A" w:rsidRPr="00E4794A" w:rsidRDefault="00E4794A" w:rsidP="00E4794A">
                      <w:pPr>
                        <w:rPr>
                          <w:lang w:val="en-US"/>
                        </w:rPr>
                      </w:pPr>
                      <w:r>
                        <w:rPr>
                          <w:lang w:val="en-US"/>
                        </w:rPr>
                        <w:t>ClaimId (PK)</w:t>
                      </w:r>
                      <w:r>
                        <w:rPr>
                          <w:lang w:val="en-US"/>
                        </w:rPr>
                        <w:br/>
                        <w:t>EmployeeNumber (FK)</w:t>
                      </w:r>
                      <w:r>
                        <w:rPr>
                          <w:lang w:val="en-US"/>
                        </w:rPr>
                        <w:br/>
                        <w:t>ClaimType</w:t>
                      </w:r>
                      <w:r>
                        <w:rPr>
                          <w:lang w:val="en-US"/>
                        </w:rPr>
                        <w:br/>
                        <w:t>ClaimMonth</w:t>
                      </w:r>
                      <w:r>
                        <w:rPr>
                          <w:lang w:val="en-US"/>
                        </w:rPr>
                        <w:br/>
                        <w:t>HoursWorked</w:t>
                      </w:r>
                      <w:r>
                        <w:rPr>
                          <w:lang w:val="en-US"/>
                        </w:rPr>
                        <w:br/>
                        <w:t>HourlyRate</w:t>
                      </w:r>
                      <w:r>
                        <w:rPr>
                          <w:lang w:val="en-US"/>
                        </w:rPr>
                        <w:br/>
                        <w:t>Notes</w:t>
                      </w:r>
                      <w:r>
                        <w:rPr>
                          <w:lang w:val="en-US"/>
                        </w:rPr>
                        <w:br/>
                        <w:t>DocumentPath</w:t>
                      </w:r>
                      <w:r>
                        <w:rPr>
                          <w:lang w:val="en-US"/>
                        </w:rPr>
                        <w:br/>
                        <w:t>Status</w:t>
                      </w:r>
                      <w:r>
                        <w:rPr>
                          <w:lang w:val="en-US"/>
                        </w:rPr>
                        <w:br/>
                        <w:t>SubmittedAt</w:t>
                      </w:r>
                    </w:p>
                  </w:txbxContent>
                </v:textbox>
              </v:shape>
            </w:pict>
          </mc:Fallback>
        </mc:AlternateContent>
      </w:r>
      <w:r w:rsidR="00626D04" w:rsidRPr="00E4794A">
        <w:br w:type="page"/>
      </w:r>
    </w:p>
    <w:p w14:paraId="7385CD43" w14:textId="20A59AE8" w:rsidR="007B6100" w:rsidRPr="00A25A6F" w:rsidRDefault="00626D04" w:rsidP="00626D04">
      <w:pPr>
        <w:pStyle w:val="Heading1"/>
        <w:rPr>
          <w:rFonts w:ascii="Century Gothic" w:hAnsi="Century Gothic"/>
        </w:rPr>
      </w:pPr>
      <w:bookmarkStart w:id="23" w:name="_Toc208211759"/>
      <w:r w:rsidRPr="00A25A6F">
        <w:rPr>
          <w:rFonts w:ascii="Century Gothic" w:hAnsi="Century Gothic"/>
        </w:rPr>
        <w:lastRenderedPageBreak/>
        <w:t>Entity Descriptions</w:t>
      </w:r>
      <w:bookmarkEnd w:id="23"/>
    </w:p>
    <w:p w14:paraId="476C0774" w14:textId="37CDF924" w:rsidR="005D142F" w:rsidRPr="005D142F" w:rsidRDefault="005D142F" w:rsidP="005D142F">
      <w:pPr>
        <w:rPr>
          <w:b/>
          <w:bCs/>
        </w:rPr>
      </w:pPr>
      <w:r w:rsidRPr="005D142F">
        <w:rPr>
          <w:b/>
          <w:bCs/>
        </w:rPr>
        <w:t>User</w:t>
      </w:r>
    </w:p>
    <w:p w14:paraId="1666BC1E" w14:textId="273657A3" w:rsidR="005D142F" w:rsidRPr="005D142F" w:rsidRDefault="005D142F" w:rsidP="005D142F">
      <w:r w:rsidRPr="005D142F">
        <w:t xml:space="preserve">The User entity represents individuals who interact with the system. Each user is uniquely identified by their </w:t>
      </w:r>
      <w:proofErr w:type="spellStart"/>
      <w:r w:rsidRPr="005D142F">
        <w:t>EmployeeNumber</w:t>
      </w:r>
      <w:proofErr w:type="spellEnd"/>
      <w:r w:rsidRPr="005D142F">
        <w:t xml:space="preserve">, which </w:t>
      </w:r>
      <w:r w:rsidR="003524B5">
        <w:t>functions as</w:t>
      </w:r>
      <w:r w:rsidRPr="005D142F">
        <w:t xml:space="preserve"> the primary key and foreign key in related tables. Users are assigned a Role that determines their access level (e.g. Lecturer, Coordinator, Manager). Additional fields such as Name, Surname, Username, and Email support login functionality and professional display across the UI.</w:t>
      </w:r>
    </w:p>
    <w:p w14:paraId="7E4B8F9B" w14:textId="77777777" w:rsidR="005D142F" w:rsidRPr="005D142F" w:rsidRDefault="005D142F" w:rsidP="005D142F">
      <w:r w:rsidRPr="005D142F">
        <w:rPr>
          <w:b/>
          <w:bCs/>
        </w:rPr>
        <w:t>Key Attributes:</w:t>
      </w:r>
    </w:p>
    <w:p w14:paraId="33D11CCE" w14:textId="77777777" w:rsidR="005D142F" w:rsidRPr="005D142F" w:rsidRDefault="005D142F" w:rsidP="005D142F">
      <w:pPr>
        <w:numPr>
          <w:ilvl w:val="0"/>
          <w:numId w:val="43"/>
        </w:numPr>
      </w:pPr>
      <w:proofErr w:type="spellStart"/>
      <w:r w:rsidRPr="005D142F">
        <w:t>EmployeeNumber</w:t>
      </w:r>
      <w:proofErr w:type="spellEnd"/>
      <w:r w:rsidRPr="005D142F">
        <w:t xml:space="preserve"> (PK): Unique identifier for each user</w:t>
      </w:r>
    </w:p>
    <w:p w14:paraId="784AC919" w14:textId="77777777" w:rsidR="005D142F" w:rsidRPr="005D142F" w:rsidRDefault="005D142F" w:rsidP="005D142F">
      <w:pPr>
        <w:numPr>
          <w:ilvl w:val="0"/>
          <w:numId w:val="43"/>
        </w:numPr>
      </w:pPr>
      <w:r w:rsidRPr="005D142F">
        <w:t>Username: Used for login matching</w:t>
      </w:r>
    </w:p>
    <w:p w14:paraId="6811C21C" w14:textId="77777777" w:rsidR="005D142F" w:rsidRPr="005D142F" w:rsidRDefault="005D142F" w:rsidP="005D142F">
      <w:pPr>
        <w:numPr>
          <w:ilvl w:val="0"/>
          <w:numId w:val="43"/>
        </w:numPr>
      </w:pPr>
      <w:r w:rsidRPr="005D142F">
        <w:t>Email: Used for login matching</w:t>
      </w:r>
    </w:p>
    <w:p w14:paraId="0C509A18" w14:textId="77777777" w:rsidR="005D142F" w:rsidRPr="005D142F" w:rsidRDefault="005D142F" w:rsidP="005D142F">
      <w:pPr>
        <w:numPr>
          <w:ilvl w:val="0"/>
          <w:numId w:val="43"/>
        </w:numPr>
      </w:pPr>
      <w:r w:rsidRPr="005D142F">
        <w:t>Role: Defines access level and dashboard visibility</w:t>
      </w:r>
    </w:p>
    <w:p w14:paraId="0B34501B" w14:textId="77777777" w:rsidR="005D142F" w:rsidRPr="005D142F" w:rsidRDefault="005D142F" w:rsidP="005D142F">
      <w:pPr>
        <w:numPr>
          <w:ilvl w:val="0"/>
          <w:numId w:val="43"/>
        </w:numPr>
      </w:pPr>
      <w:r w:rsidRPr="005D142F">
        <w:t>Name, Surname: Used for full name display in views</w:t>
      </w:r>
    </w:p>
    <w:p w14:paraId="70F1D6ED" w14:textId="1837DDF0" w:rsidR="005D142F" w:rsidRPr="005D142F" w:rsidRDefault="005D142F" w:rsidP="005D142F">
      <w:pPr>
        <w:rPr>
          <w:b/>
          <w:bCs/>
        </w:rPr>
      </w:pPr>
      <w:r w:rsidRPr="005D142F">
        <w:rPr>
          <w:b/>
          <w:bCs/>
        </w:rPr>
        <w:t>Claim</w:t>
      </w:r>
    </w:p>
    <w:p w14:paraId="08CF2801" w14:textId="77777777" w:rsidR="005D142F" w:rsidRPr="005D142F" w:rsidRDefault="005D142F" w:rsidP="005D142F">
      <w:r w:rsidRPr="005D142F">
        <w:t xml:space="preserve">The Claim entity stores monthly claim submissions made by lecturers. Each claim is linked to a specific user via </w:t>
      </w:r>
      <w:proofErr w:type="spellStart"/>
      <w:r w:rsidRPr="005D142F">
        <w:t>EmployeeNumber</w:t>
      </w:r>
      <w:proofErr w:type="spellEnd"/>
      <w:r w:rsidRPr="005D142F">
        <w:t xml:space="preserve">, and includes details such as the type of claim, the month it applies to, hours worked, hourly rate, and optional notes. Claims begin with a Pending status and can later be Approved or Denied by a coordinator. The </w:t>
      </w:r>
      <w:proofErr w:type="spellStart"/>
      <w:r w:rsidRPr="005D142F">
        <w:t>SubmittedAt</w:t>
      </w:r>
      <w:proofErr w:type="spellEnd"/>
      <w:r w:rsidRPr="005D142F">
        <w:t xml:space="preserve"> field captures the timestamp of submission, and </w:t>
      </w:r>
      <w:proofErr w:type="spellStart"/>
      <w:r w:rsidRPr="005D142F">
        <w:t>DocumentPath</w:t>
      </w:r>
      <w:proofErr w:type="spellEnd"/>
      <w:r w:rsidRPr="005D142F">
        <w:t xml:space="preserve"> is reserved for future file upload functionality.</w:t>
      </w:r>
    </w:p>
    <w:p w14:paraId="0E3E630B" w14:textId="77777777" w:rsidR="005D142F" w:rsidRPr="005D142F" w:rsidRDefault="005D142F" w:rsidP="005D142F">
      <w:r w:rsidRPr="005D142F">
        <w:rPr>
          <w:b/>
          <w:bCs/>
        </w:rPr>
        <w:t>Key Attributes:</w:t>
      </w:r>
    </w:p>
    <w:p w14:paraId="0A6A44B6" w14:textId="77777777" w:rsidR="005D142F" w:rsidRPr="005D142F" w:rsidRDefault="005D142F" w:rsidP="005D142F">
      <w:pPr>
        <w:numPr>
          <w:ilvl w:val="0"/>
          <w:numId w:val="44"/>
        </w:numPr>
      </w:pPr>
      <w:proofErr w:type="spellStart"/>
      <w:r w:rsidRPr="005D142F">
        <w:t>ClaimId</w:t>
      </w:r>
      <w:proofErr w:type="spellEnd"/>
      <w:r w:rsidRPr="005D142F">
        <w:t xml:space="preserve"> (PK): Unique identifier for each claim</w:t>
      </w:r>
    </w:p>
    <w:p w14:paraId="29DAB7EF" w14:textId="77777777" w:rsidR="005D142F" w:rsidRPr="005D142F" w:rsidRDefault="005D142F" w:rsidP="005D142F">
      <w:pPr>
        <w:numPr>
          <w:ilvl w:val="0"/>
          <w:numId w:val="44"/>
        </w:numPr>
      </w:pPr>
      <w:proofErr w:type="spellStart"/>
      <w:r w:rsidRPr="005D142F">
        <w:t>EmployeeNumber</w:t>
      </w:r>
      <w:proofErr w:type="spellEnd"/>
      <w:r w:rsidRPr="005D142F">
        <w:t xml:space="preserve"> (FK): Links claim to submitting user</w:t>
      </w:r>
    </w:p>
    <w:p w14:paraId="46CF200B" w14:textId="77777777" w:rsidR="005D142F" w:rsidRPr="005D142F" w:rsidRDefault="005D142F" w:rsidP="005D142F">
      <w:pPr>
        <w:numPr>
          <w:ilvl w:val="0"/>
          <w:numId w:val="44"/>
        </w:numPr>
      </w:pPr>
      <w:proofErr w:type="spellStart"/>
      <w:r w:rsidRPr="005D142F">
        <w:t>ClaimType</w:t>
      </w:r>
      <w:proofErr w:type="spellEnd"/>
      <w:r w:rsidRPr="005D142F">
        <w:t>: Type of work claimed (e.g. Marking, Tutoring)</w:t>
      </w:r>
    </w:p>
    <w:p w14:paraId="130D2622" w14:textId="77777777" w:rsidR="005D142F" w:rsidRPr="005D142F" w:rsidRDefault="005D142F" w:rsidP="005D142F">
      <w:pPr>
        <w:numPr>
          <w:ilvl w:val="0"/>
          <w:numId w:val="44"/>
        </w:numPr>
      </w:pPr>
      <w:proofErr w:type="spellStart"/>
      <w:r w:rsidRPr="005D142F">
        <w:t>ClaimMonth</w:t>
      </w:r>
      <w:proofErr w:type="spellEnd"/>
      <w:r w:rsidRPr="005D142F">
        <w:t>: Month the work was performed</w:t>
      </w:r>
    </w:p>
    <w:p w14:paraId="7A7C9B8C" w14:textId="77777777" w:rsidR="005D142F" w:rsidRPr="005D142F" w:rsidRDefault="005D142F" w:rsidP="005D142F">
      <w:pPr>
        <w:numPr>
          <w:ilvl w:val="0"/>
          <w:numId w:val="44"/>
        </w:numPr>
      </w:pPr>
      <w:proofErr w:type="spellStart"/>
      <w:r w:rsidRPr="005D142F">
        <w:t>HoursWorked</w:t>
      </w:r>
      <w:proofErr w:type="spellEnd"/>
      <w:r w:rsidRPr="005D142F">
        <w:t xml:space="preserve">, </w:t>
      </w:r>
      <w:proofErr w:type="spellStart"/>
      <w:r w:rsidRPr="005D142F">
        <w:t>HourlyRate</w:t>
      </w:r>
      <w:proofErr w:type="spellEnd"/>
      <w:r w:rsidRPr="005D142F">
        <w:t>: Used to calculate total claim value</w:t>
      </w:r>
    </w:p>
    <w:p w14:paraId="196848B7" w14:textId="77777777" w:rsidR="005D142F" w:rsidRPr="005D142F" w:rsidRDefault="005D142F" w:rsidP="005D142F">
      <w:pPr>
        <w:numPr>
          <w:ilvl w:val="0"/>
          <w:numId w:val="44"/>
        </w:numPr>
      </w:pPr>
      <w:r w:rsidRPr="005D142F">
        <w:t>Notes: Optional comments from the lecturer</w:t>
      </w:r>
    </w:p>
    <w:p w14:paraId="50BA5BE3" w14:textId="77777777" w:rsidR="005D142F" w:rsidRPr="005D142F" w:rsidRDefault="005D142F" w:rsidP="005D142F">
      <w:pPr>
        <w:numPr>
          <w:ilvl w:val="0"/>
          <w:numId w:val="44"/>
        </w:numPr>
      </w:pPr>
      <w:r w:rsidRPr="005D142F">
        <w:t>Status: Current claim status (Pending, Approved, Denied)</w:t>
      </w:r>
    </w:p>
    <w:p w14:paraId="1863F147" w14:textId="77777777" w:rsidR="005D142F" w:rsidRPr="005D142F" w:rsidRDefault="005D142F" w:rsidP="005D142F">
      <w:pPr>
        <w:numPr>
          <w:ilvl w:val="0"/>
          <w:numId w:val="44"/>
        </w:numPr>
      </w:pPr>
      <w:proofErr w:type="spellStart"/>
      <w:r w:rsidRPr="005D142F">
        <w:t>SubmittedAt</w:t>
      </w:r>
      <w:proofErr w:type="spellEnd"/>
      <w:r w:rsidRPr="005D142F">
        <w:t>: Timestamp of submission</w:t>
      </w:r>
    </w:p>
    <w:p w14:paraId="4D2BF427" w14:textId="77777777" w:rsidR="005D142F" w:rsidRPr="005D142F" w:rsidRDefault="005D142F" w:rsidP="005D142F">
      <w:pPr>
        <w:numPr>
          <w:ilvl w:val="0"/>
          <w:numId w:val="44"/>
        </w:numPr>
      </w:pPr>
      <w:proofErr w:type="spellStart"/>
      <w:r w:rsidRPr="005D142F">
        <w:t>DocumentPath</w:t>
      </w:r>
      <w:proofErr w:type="spellEnd"/>
      <w:r w:rsidRPr="005D142F">
        <w:t>: Placeholder for future document uploads</w:t>
      </w:r>
    </w:p>
    <w:p w14:paraId="56223E16" w14:textId="77777777" w:rsidR="007D0A66" w:rsidRDefault="007D0A66" w:rsidP="005D142F">
      <w:pPr>
        <w:rPr>
          <w:b/>
          <w:bCs/>
        </w:rPr>
      </w:pPr>
    </w:p>
    <w:p w14:paraId="03ABF3F7" w14:textId="77777777" w:rsidR="007D0A66" w:rsidRDefault="007D0A66" w:rsidP="005D142F">
      <w:pPr>
        <w:rPr>
          <w:b/>
          <w:bCs/>
        </w:rPr>
      </w:pPr>
    </w:p>
    <w:p w14:paraId="2A426153" w14:textId="7AB4C30E" w:rsidR="005D142F" w:rsidRPr="005D142F" w:rsidRDefault="005D142F" w:rsidP="005D142F">
      <w:pPr>
        <w:rPr>
          <w:b/>
          <w:bCs/>
        </w:rPr>
      </w:pPr>
      <w:proofErr w:type="spellStart"/>
      <w:r w:rsidRPr="005D142F">
        <w:rPr>
          <w:b/>
          <w:bCs/>
        </w:rPr>
        <w:lastRenderedPageBreak/>
        <w:t>ClaimStatusLog</w:t>
      </w:r>
      <w:proofErr w:type="spellEnd"/>
    </w:p>
    <w:p w14:paraId="4F9C68DF" w14:textId="05555A6C" w:rsidR="005D142F" w:rsidRPr="005D142F" w:rsidRDefault="005D142F" w:rsidP="005D142F">
      <w:r w:rsidRPr="005D142F">
        <w:t xml:space="preserve">The </w:t>
      </w:r>
      <w:proofErr w:type="spellStart"/>
      <w:r w:rsidRPr="005D142F">
        <w:t>ClaimStatusLog</w:t>
      </w:r>
      <w:proofErr w:type="spellEnd"/>
      <w:r w:rsidRPr="005D142F">
        <w:t xml:space="preserve"> entity tracks every status change applied to a claim. It </w:t>
      </w:r>
      <w:r w:rsidR="003524B5">
        <w:t>works like</w:t>
      </w:r>
      <w:r w:rsidRPr="005D142F">
        <w:t xml:space="preserve"> an audit trail, recording who made the change, when it occurred, what the new status is, and an optional reason for the decision. This entity supports transparency and accountability, especially for denied claims</w:t>
      </w:r>
      <w:r w:rsidR="007D0A66">
        <w:t xml:space="preserve"> (no workplace drama)</w:t>
      </w:r>
      <w:r w:rsidRPr="005D142F">
        <w:t>. Each log entry is linked to both the claim it modifies and the coordinator who made the change.</w:t>
      </w:r>
    </w:p>
    <w:p w14:paraId="3E7003EF" w14:textId="77777777" w:rsidR="005D142F" w:rsidRPr="005D142F" w:rsidRDefault="005D142F" w:rsidP="005D142F">
      <w:r w:rsidRPr="005D142F">
        <w:rPr>
          <w:b/>
          <w:bCs/>
        </w:rPr>
        <w:t>Key Attributes:</w:t>
      </w:r>
    </w:p>
    <w:p w14:paraId="6A53C841" w14:textId="77777777" w:rsidR="005D142F" w:rsidRPr="005D142F" w:rsidRDefault="005D142F" w:rsidP="005D142F">
      <w:pPr>
        <w:numPr>
          <w:ilvl w:val="0"/>
          <w:numId w:val="45"/>
        </w:numPr>
      </w:pPr>
      <w:proofErr w:type="spellStart"/>
      <w:r w:rsidRPr="005D142F">
        <w:t>LogId</w:t>
      </w:r>
      <w:proofErr w:type="spellEnd"/>
      <w:r w:rsidRPr="005D142F">
        <w:t xml:space="preserve"> (PK): Unique identifier for each status change</w:t>
      </w:r>
    </w:p>
    <w:p w14:paraId="2B365D0D" w14:textId="77777777" w:rsidR="005D142F" w:rsidRPr="005D142F" w:rsidRDefault="005D142F" w:rsidP="005D142F">
      <w:pPr>
        <w:numPr>
          <w:ilvl w:val="0"/>
          <w:numId w:val="45"/>
        </w:numPr>
      </w:pPr>
      <w:proofErr w:type="spellStart"/>
      <w:r w:rsidRPr="005D142F">
        <w:t>ClaimId</w:t>
      </w:r>
      <w:proofErr w:type="spellEnd"/>
      <w:r w:rsidRPr="005D142F">
        <w:t xml:space="preserve"> (FK): Links log entry to the relevant claim</w:t>
      </w:r>
    </w:p>
    <w:p w14:paraId="5F9C83BA" w14:textId="77777777" w:rsidR="005D142F" w:rsidRPr="005D142F" w:rsidRDefault="005D142F" w:rsidP="005D142F">
      <w:pPr>
        <w:numPr>
          <w:ilvl w:val="0"/>
          <w:numId w:val="45"/>
        </w:numPr>
      </w:pPr>
      <w:proofErr w:type="spellStart"/>
      <w:r w:rsidRPr="005D142F">
        <w:t>ChangedBy</w:t>
      </w:r>
      <w:proofErr w:type="spellEnd"/>
      <w:r w:rsidRPr="005D142F">
        <w:t xml:space="preserve"> (FK): Coordinator’s </w:t>
      </w:r>
      <w:proofErr w:type="spellStart"/>
      <w:r w:rsidRPr="005D142F">
        <w:t>EmployeeNumber</w:t>
      </w:r>
      <w:proofErr w:type="spellEnd"/>
      <w:r w:rsidRPr="005D142F">
        <w:t xml:space="preserve"> who made the change</w:t>
      </w:r>
    </w:p>
    <w:p w14:paraId="127665C4" w14:textId="77777777" w:rsidR="005D142F" w:rsidRPr="005D142F" w:rsidRDefault="005D142F" w:rsidP="005D142F">
      <w:pPr>
        <w:numPr>
          <w:ilvl w:val="0"/>
          <w:numId w:val="45"/>
        </w:numPr>
      </w:pPr>
      <w:proofErr w:type="spellStart"/>
      <w:r w:rsidRPr="005D142F">
        <w:t>NewStatus</w:t>
      </w:r>
      <w:proofErr w:type="spellEnd"/>
      <w:r w:rsidRPr="005D142F">
        <w:t>: The updated status (Approved or Denied)</w:t>
      </w:r>
    </w:p>
    <w:p w14:paraId="632AD8F5" w14:textId="77777777" w:rsidR="005D142F" w:rsidRPr="005D142F" w:rsidRDefault="005D142F" w:rsidP="005D142F">
      <w:pPr>
        <w:numPr>
          <w:ilvl w:val="0"/>
          <w:numId w:val="45"/>
        </w:numPr>
      </w:pPr>
      <w:proofErr w:type="spellStart"/>
      <w:r w:rsidRPr="005D142F">
        <w:t>ChangeDate</w:t>
      </w:r>
      <w:proofErr w:type="spellEnd"/>
      <w:r w:rsidRPr="005D142F">
        <w:t>: Timestamp of the status update</w:t>
      </w:r>
    </w:p>
    <w:p w14:paraId="7DD21727" w14:textId="77777777" w:rsidR="005D142F" w:rsidRPr="005D142F" w:rsidRDefault="005D142F" w:rsidP="005D142F">
      <w:pPr>
        <w:numPr>
          <w:ilvl w:val="0"/>
          <w:numId w:val="45"/>
        </w:numPr>
      </w:pPr>
      <w:r w:rsidRPr="005D142F">
        <w:t>Reason: Optional explanation for the decision</w:t>
      </w:r>
    </w:p>
    <w:p w14:paraId="1A1926D5" w14:textId="12B27302" w:rsidR="004D2E5F" w:rsidRPr="00A25A6F" w:rsidRDefault="004D2E5F">
      <w:r w:rsidRPr="00A25A6F">
        <w:br w:type="page"/>
      </w:r>
    </w:p>
    <w:p w14:paraId="7BCC97AB" w14:textId="312B4A96" w:rsidR="007F18D4" w:rsidRPr="00A25A6F" w:rsidRDefault="00087305" w:rsidP="00087305">
      <w:pPr>
        <w:pStyle w:val="Title"/>
        <w:jc w:val="center"/>
      </w:pPr>
      <w:bookmarkStart w:id="24" w:name="_Toc205186132"/>
      <w:bookmarkStart w:id="25" w:name="_Toc208211760"/>
      <w:r w:rsidRPr="00A25A6F">
        <w:lastRenderedPageBreak/>
        <w:t>GUI Mock-up and Layout</w:t>
      </w:r>
      <w:bookmarkEnd w:id="24"/>
      <w:bookmarkEnd w:id="25"/>
    </w:p>
    <w:p w14:paraId="1FD92B0A" w14:textId="77777777" w:rsidR="00626D04" w:rsidRPr="00A25A6F" w:rsidRDefault="00626D04" w:rsidP="00626D04">
      <w:pPr>
        <w:pStyle w:val="Heading1"/>
        <w:rPr>
          <w:rFonts w:ascii="Century Gothic" w:hAnsi="Century Gothic"/>
        </w:rPr>
      </w:pPr>
      <w:bookmarkStart w:id="26" w:name="_Toc208211761"/>
      <w:r w:rsidRPr="00A25A6F">
        <w:rPr>
          <w:rFonts w:ascii="Century Gothic" w:hAnsi="Century Gothic"/>
        </w:rPr>
        <w:t>User Interface Overview</w:t>
      </w:r>
      <w:bookmarkEnd w:id="26"/>
    </w:p>
    <w:p w14:paraId="7E6D2197" w14:textId="2DFB0110" w:rsidR="005D142F" w:rsidRPr="005D142F" w:rsidRDefault="005D142F" w:rsidP="005D142F">
      <w:r w:rsidRPr="005D142F">
        <w:t xml:space="preserve">The Lecturer Claims Management System is designed with simplicity and clarity in mind, </w:t>
      </w:r>
      <w:r w:rsidR="00D314D6">
        <w:t xml:space="preserve">making sure </w:t>
      </w:r>
      <w:r w:rsidRPr="005D142F">
        <w:t>that users can easily find what they need and complete tasks without confusion. Upon launching the system</w:t>
      </w:r>
      <w:r w:rsidR="00DA0972">
        <w:t xml:space="preserve"> and selecting a role</w:t>
      </w:r>
      <w:r w:rsidRPr="005D142F">
        <w:t>, users are greeted with a clean</w:t>
      </w:r>
      <w:r w:rsidR="004421F8">
        <w:t xml:space="preserve"> (meaning there’s not much they can do that they’re not supposed to be able to do)</w:t>
      </w:r>
      <w:r w:rsidRPr="005D142F">
        <w:t xml:space="preserve"> login screen that prompts them to enter their Username, </w:t>
      </w:r>
      <w:proofErr w:type="spellStart"/>
      <w:r w:rsidRPr="005D142F">
        <w:t>EmployeeNumber</w:t>
      </w:r>
      <w:proofErr w:type="spellEnd"/>
      <w:r w:rsidR="00DA0972">
        <w:t xml:space="preserve"> and</w:t>
      </w:r>
      <w:r w:rsidRPr="005D142F">
        <w:t xml:space="preserve"> Email</w:t>
      </w:r>
      <w:r w:rsidR="00DA0972">
        <w:t xml:space="preserve">. </w:t>
      </w:r>
      <w:r w:rsidRPr="005D142F">
        <w:t xml:space="preserve">This multi-field login </w:t>
      </w:r>
      <w:r w:rsidR="003524B5">
        <w:t xml:space="preserve">enables </w:t>
      </w:r>
      <w:r w:rsidRPr="005D142F">
        <w:t>accurate identification and role-based access control.</w:t>
      </w:r>
    </w:p>
    <w:p w14:paraId="3BAEA9D2" w14:textId="54EB9828" w:rsidR="005D142F" w:rsidRPr="005D142F" w:rsidRDefault="005D142F" w:rsidP="005D142F">
      <w:r w:rsidRPr="005D142F">
        <w:t xml:space="preserve">Once authenticated, users are redirected to a dashboard </w:t>
      </w:r>
      <w:r w:rsidR="003524B5">
        <w:t xml:space="preserve">customized </w:t>
      </w:r>
      <w:r w:rsidRPr="005D142F">
        <w:t>to their role</w:t>
      </w:r>
      <w:r w:rsidR="00291017">
        <w:t>. Here are some key features of things the different roles are able to see and do</w:t>
      </w:r>
      <w:r w:rsidRPr="005D142F">
        <w:t>:</w:t>
      </w:r>
    </w:p>
    <w:p w14:paraId="36B5C2D1" w14:textId="14FB0B7F" w:rsidR="005D142F" w:rsidRPr="005D142F" w:rsidRDefault="005D142F" w:rsidP="005D142F">
      <w:pPr>
        <w:numPr>
          <w:ilvl w:val="0"/>
          <w:numId w:val="50"/>
        </w:numPr>
      </w:pPr>
      <w:r w:rsidRPr="005D142F">
        <w:rPr>
          <w:b/>
          <w:bCs/>
        </w:rPr>
        <w:t>Lecturers</w:t>
      </w:r>
      <w:r w:rsidRPr="005D142F">
        <w:t xml:space="preserve"> see a personalized dashboard listing all claims they’ve submitted. Each claim is displayed with key details such as type, month, hours worked, rate, and current status. Color-coded status indicators (e.g. green for approved, red for denied) provide immediate visual feedback. A clearly </w:t>
      </w:r>
      <w:r w:rsidR="00291017" w:rsidRPr="005D142F">
        <w:t>labelled</w:t>
      </w:r>
      <w:r w:rsidRPr="005D142F">
        <w:t xml:space="preserve"> button allows lecturers to submit a new claim, which opens a structured form with dropdowns and numeric fields</w:t>
      </w:r>
      <w:r w:rsidR="00291017">
        <w:t xml:space="preserve"> (</w:t>
      </w:r>
      <w:r w:rsidR="00893FE3">
        <w:t>as little freedom to enter their own data as possible keeps the system error free and helps keep data consistent)</w:t>
      </w:r>
      <w:r w:rsidRPr="005D142F">
        <w:t>. The form auto-links the claim to the logged-in lecturer using session data, reducing manual input and errors</w:t>
      </w:r>
      <w:r w:rsidR="00893FE3">
        <w:t xml:space="preserve"> (the system knows who submitted the claim)</w:t>
      </w:r>
      <w:r w:rsidRPr="005D142F">
        <w:t>.</w:t>
      </w:r>
    </w:p>
    <w:p w14:paraId="75FFAA7B" w14:textId="610E133B" w:rsidR="005D142F" w:rsidRPr="005D142F" w:rsidRDefault="005D142F" w:rsidP="005D142F">
      <w:pPr>
        <w:numPr>
          <w:ilvl w:val="0"/>
          <w:numId w:val="50"/>
        </w:numPr>
      </w:pPr>
      <w:r w:rsidRPr="005D142F">
        <w:rPr>
          <w:b/>
          <w:bCs/>
        </w:rPr>
        <w:t>Coordinators</w:t>
      </w:r>
      <w:r w:rsidRPr="005D142F">
        <w:t xml:space="preserve"> are directed to a review dashboard showing all pending claims. Each entry includes the lecturer’s name, claim details, and action buttons to approve or deny. Denying a claim</w:t>
      </w:r>
      <w:r w:rsidR="004D5136">
        <w:t xml:space="preserve"> will</w:t>
      </w:r>
      <w:r w:rsidRPr="005D142F">
        <w:t xml:space="preserve"> </w:t>
      </w:r>
      <w:proofErr w:type="gramStart"/>
      <w:r w:rsidRPr="005D142F">
        <w:t>trigger</w:t>
      </w:r>
      <w:r w:rsidR="004D5136">
        <w:t xml:space="preserve"> </w:t>
      </w:r>
      <w:r w:rsidRPr="005D142F">
        <w:t xml:space="preserve"> prompt</w:t>
      </w:r>
      <w:proofErr w:type="gramEnd"/>
      <w:r w:rsidRPr="005D142F">
        <w:t xml:space="preserve"> for a reason</w:t>
      </w:r>
      <w:r w:rsidR="004D5136">
        <w:t xml:space="preserve"> (was not yet implemented in code)</w:t>
      </w:r>
      <w:r w:rsidRPr="005D142F">
        <w:t xml:space="preserve">, </w:t>
      </w:r>
      <w:r w:rsidR="00D314D6">
        <w:t>promoting</w:t>
      </w:r>
      <w:r w:rsidRPr="005D142F">
        <w:t xml:space="preserve"> transparency and accountability. The interface is designed to minimize clicks and </w:t>
      </w:r>
      <w:r w:rsidR="00D314D6">
        <w:t>promote efficient</w:t>
      </w:r>
      <w:r w:rsidRPr="005D142F">
        <w:t xml:space="preserve"> decision-making</w:t>
      </w:r>
      <w:r w:rsidR="004D5136">
        <w:t xml:space="preserve"> (i.e. </w:t>
      </w:r>
      <w:r w:rsidR="00CA1E4D">
        <w:t>work quickly)</w:t>
      </w:r>
      <w:r w:rsidRPr="005D142F">
        <w:t>.</w:t>
      </w:r>
    </w:p>
    <w:p w14:paraId="6C3C39BA" w14:textId="368B6E65" w:rsidR="005D142F" w:rsidRPr="005D142F" w:rsidRDefault="005D142F" w:rsidP="005D142F">
      <w:pPr>
        <w:numPr>
          <w:ilvl w:val="0"/>
          <w:numId w:val="50"/>
        </w:numPr>
      </w:pPr>
      <w:r w:rsidRPr="005D142F">
        <w:rPr>
          <w:b/>
          <w:bCs/>
        </w:rPr>
        <w:t>Managers</w:t>
      </w:r>
      <w:r w:rsidRPr="005D142F">
        <w:t xml:space="preserve"> (if implemented) would access a broader overview of claim activity, though this role is currently reserved for future expansion</w:t>
      </w:r>
      <w:r w:rsidR="00CA1E4D">
        <w:t xml:space="preserve"> (I didn’t read far enough to know what it’s supposed to do)</w:t>
      </w:r>
      <w:r w:rsidRPr="005D142F">
        <w:t>.</w:t>
      </w:r>
    </w:p>
    <w:p w14:paraId="5D7F76F3" w14:textId="15A738DA" w:rsidR="005D142F" w:rsidRPr="005D142F" w:rsidRDefault="005D142F" w:rsidP="005D142F">
      <w:r w:rsidRPr="005D142F">
        <w:t xml:space="preserve">Throughout the system, navigation is intuitive and consistent. Buttons are clearly </w:t>
      </w:r>
      <w:r w:rsidR="00CA1E4D" w:rsidRPr="005D142F">
        <w:t>labelled</w:t>
      </w:r>
      <w:r w:rsidRPr="005D142F">
        <w:t xml:space="preserve">, forms are logically grouped, and error messages </w:t>
      </w:r>
      <w:r w:rsidR="00841743">
        <w:t xml:space="preserve">(will) </w:t>
      </w:r>
      <w:r w:rsidRPr="005D142F">
        <w:t>appear in context to guide users when something goes wrong (e.g. missing denial reason or incorrect login details). The layout avoids clutter, using whitespace</w:t>
      </w:r>
      <w:r w:rsidR="00841743">
        <w:t xml:space="preserve"> (ironic name since I tried to make it dark mode)</w:t>
      </w:r>
      <w:r w:rsidRPr="005D142F">
        <w:t xml:space="preserve"> and headings to separate content and maintain focus.</w:t>
      </w:r>
    </w:p>
    <w:p w14:paraId="7E033525" w14:textId="763F6BE9" w:rsidR="005D142F" w:rsidRPr="005D142F" w:rsidRDefault="005D142F" w:rsidP="005D142F">
      <w:r w:rsidRPr="005D142F">
        <w:t>Accessibility is supported through readable fonts</w:t>
      </w:r>
      <w:r w:rsidR="00D314D6">
        <w:t xml:space="preserve"> and</w:t>
      </w:r>
      <w:r w:rsidRPr="005D142F">
        <w:t xml:space="preserve"> high-contrast status indicators</w:t>
      </w:r>
      <w:r w:rsidR="00D314D6">
        <w:t xml:space="preserve"> as examples</w:t>
      </w:r>
      <w:r w:rsidRPr="005D142F">
        <w:t>. Users can navigate using standard keyboard and mouse input, and the system avoids complex interactions that might confuse non-technical users.</w:t>
      </w:r>
    </w:p>
    <w:p w14:paraId="5C1AC9B8" w14:textId="77777777" w:rsidR="005D142F" w:rsidRPr="005D142F" w:rsidRDefault="005D142F" w:rsidP="005D142F">
      <w:r w:rsidRPr="005D142F">
        <w:lastRenderedPageBreak/>
        <w:t>Overall, the interface prioritizes clarity, ease of use, and a smooth workflow — allowing users to focus on their tasks without being distracted by unnecessary complexity.</w:t>
      </w:r>
    </w:p>
    <w:p w14:paraId="0A14EEFD" w14:textId="785C2FF0" w:rsidR="00626D04" w:rsidRPr="00A25A6F" w:rsidRDefault="00626D04" w:rsidP="00626D04"/>
    <w:p w14:paraId="03A80932" w14:textId="77777777" w:rsidR="00626D04" w:rsidRPr="00A25A6F" w:rsidRDefault="00626D04">
      <w:r w:rsidRPr="00A25A6F">
        <w:br w:type="page"/>
      </w:r>
    </w:p>
    <w:p w14:paraId="7909EB71" w14:textId="351EFA58" w:rsidR="00626D04" w:rsidRDefault="00626D04" w:rsidP="00626D04">
      <w:pPr>
        <w:pStyle w:val="Heading1"/>
        <w:rPr>
          <w:rFonts w:ascii="Century Gothic" w:hAnsi="Century Gothic"/>
        </w:rPr>
      </w:pPr>
      <w:bookmarkStart w:id="27" w:name="_Toc208211762"/>
      <w:r w:rsidRPr="00A25A6F">
        <w:rPr>
          <w:rFonts w:ascii="Century Gothic" w:hAnsi="Century Gothic"/>
        </w:rPr>
        <w:lastRenderedPageBreak/>
        <w:t>Key Screens and Layout</w:t>
      </w:r>
      <w:bookmarkEnd w:id="27"/>
    </w:p>
    <w:p w14:paraId="1142D214" w14:textId="2BFF1B13" w:rsidR="005D142F" w:rsidRPr="005D142F" w:rsidRDefault="005D142F" w:rsidP="005D142F">
      <w:r>
        <w:t xml:space="preserve">The UI shown may have minor visual inconsistencies but is more than effective for a GUI design. </w:t>
      </w:r>
      <w:r w:rsidRPr="005D142F">
        <w:rPr>
          <w:noProof/>
        </w:rPr>
        <w:drawing>
          <wp:anchor distT="0" distB="0" distL="114300" distR="114300" simplePos="0" relativeHeight="251668480" behindDoc="0" locked="0" layoutInCell="1" allowOverlap="1" wp14:anchorId="2E6FE056" wp14:editId="545AC5AC">
            <wp:simplePos x="0" y="0"/>
            <wp:positionH relativeFrom="margin">
              <wp:posOffset>0</wp:posOffset>
            </wp:positionH>
            <wp:positionV relativeFrom="paragraph">
              <wp:posOffset>198120</wp:posOffset>
            </wp:positionV>
            <wp:extent cx="6645910" cy="2522220"/>
            <wp:effectExtent l="0" t="0" r="2540" b="0"/>
            <wp:wrapSquare wrapText="bothSides"/>
            <wp:docPr id="4166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0848" name="Picture 1" descr="A screenshot of a computer&#10;&#10;AI-generated content may be incorrect."/>
                    <pic:cNvPicPr/>
                  </pic:nvPicPr>
                  <pic:blipFill rotWithShape="1">
                    <a:blip r:embed="rId14"/>
                    <a:srcRect b="26362"/>
                    <a:stretch>
                      <a:fillRect/>
                    </a:stretch>
                  </pic:blipFill>
                  <pic:spPr bwMode="auto">
                    <a:xfrm>
                      <a:off x="0" y="0"/>
                      <a:ext cx="6645910" cy="2522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AA7912" w14:textId="357BDFED" w:rsidR="005D142F" w:rsidRPr="005D142F" w:rsidRDefault="005D142F" w:rsidP="005D142F">
      <w:pPr>
        <w:rPr>
          <w:b/>
          <w:bCs/>
        </w:rPr>
      </w:pPr>
      <w:r w:rsidRPr="005D142F">
        <w:rPr>
          <w:b/>
          <w:bCs/>
        </w:rPr>
        <w:t>1. Login Screen</w:t>
      </w:r>
    </w:p>
    <w:p w14:paraId="0CF36176" w14:textId="6E00269B" w:rsidR="005D142F" w:rsidRPr="005D142F" w:rsidRDefault="005D142F" w:rsidP="005D142F">
      <w:pPr>
        <w:numPr>
          <w:ilvl w:val="0"/>
          <w:numId w:val="46"/>
        </w:numPr>
      </w:pPr>
      <w:r w:rsidRPr="005D142F">
        <w:rPr>
          <w:b/>
          <w:bCs/>
        </w:rPr>
        <w:t>Purpose</w:t>
      </w:r>
      <w:r w:rsidRPr="005D142F">
        <w:t xml:space="preserve">: Allows users to authenticate using their Username, </w:t>
      </w:r>
      <w:proofErr w:type="spellStart"/>
      <w:r w:rsidRPr="005D142F">
        <w:t>EmployeeNumber</w:t>
      </w:r>
      <w:proofErr w:type="spellEnd"/>
      <w:r w:rsidRPr="005D142F">
        <w:t>, Email, and Role</w:t>
      </w:r>
      <w:r>
        <w:t xml:space="preserve"> (taken from the role selection)</w:t>
      </w:r>
      <w:r w:rsidRPr="005D142F">
        <w:t>.</w:t>
      </w:r>
    </w:p>
    <w:p w14:paraId="6FEEAF00" w14:textId="07C59D7B" w:rsidR="005D142F" w:rsidRPr="005D142F" w:rsidRDefault="005D142F" w:rsidP="005D142F">
      <w:pPr>
        <w:numPr>
          <w:ilvl w:val="0"/>
          <w:numId w:val="46"/>
        </w:numPr>
      </w:pPr>
      <w:r w:rsidRPr="005D142F">
        <w:rPr>
          <w:b/>
          <w:bCs/>
        </w:rPr>
        <w:t>Features</w:t>
      </w:r>
      <w:r w:rsidRPr="005D142F">
        <w:t>:</w:t>
      </w:r>
    </w:p>
    <w:p w14:paraId="32BC899D" w14:textId="7DE9AF3C" w:rsidR="005D142F" w:rsidRPr="005D142F" w:rsidRDefault="005D142F" w:rsidP="005D142F">
      <w:pPr>
        <w:numPr>
          <w:ilvl w:val="1"/>
          <w:numId w:val="46"/>
        </w:numPr>
      </w:pPr>
      <w:r w:rsidRPr="005D142F">
        <w:t>Input validation for all fields</w:t>
      </w:r>
    </w:p>
    <w:p w14:paraId="05F81432" w14:textId="769F3B4A" w:rsidR="005D142F" w:rsidRPr="005D142F" w:rsidRDefault="005D142F" w:rsidP="005D142F">
      <w:pPr>
        <w:numPr>
          <w:ilvl w:val="1"/>
          <w:numId w:val="46"/>
        </w:numPr>
      </w:pPr>
      <w:r w:rsidRPr="005D142F">
        <w:t>Role-based redirection after login</w:t>
      </w:r>
    </w:p>
    <w:p w14:paraId="192B7292" w14:textId="08F49DE4" w:rsidR="005D142F" w:rsidRDefault="005D142F" w:rsidP="005D142F">
      <w:pPr>
        <w:numPr>
          <w:ilvl w:val="1"/>
          <w:numId w:val="46"/>
        </w:numPr>
      </w:pPr>
      <w:r w:rsidRPr="005D142F">
        <w:rPr>
          <w:noProof/>
        </w:rPr>
        <w:drawing>
          <wp:anchor distT="0" distB="0" distL="114300" distR="114300" simplePos="0" relativeHeight="251670528" behindDoc="0" locked="0" layoutInCell="1" allowOverlap="1" wp14:anchorId="00ECED3B" wp14:editId="64004AFC">
            <wp:simplePos x="0" y="0"/>
            <wp:positionH relativeFrom="column">
              <wp:posOffset>-121920</wp:posOffset>
            </wp:positionH>
            <wp:positionV relativeFrom="paragraph">
              <wp:posOffset>359410</wp:posOffset>
            </wp:positionV>
            <wp:extent cx="6645910" cy="3564255"/>
            <wp:effectExtent l="0" t="0" r="2540" b="0"/>
            <wp:wrapSquare wrapText="bothSides"/>
            <wp:docPr id="158539108"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108" name="Picture 1" descr="A computer screen shot of a computer screen&#10;&#10;AI-generated content may be incorrect."/>
                    <pic:cNvPicPr/>
                  </pic:nvPicPr>
                  <pic:blipFill>
                    <a:blip r:embed="rId15"/>
                    <a:stretch>
                      <a:fillRect/>
                    </a:stretch>
                  </pic:blipFill>
                  <pic:spPr>
                    <a:xfrm>
                      <a:off x="0" y="0"/>
                      <a:ext cx="6645910" cy="3564255"/>
                    </a:xfrm>
                    <a:prstGeom prst="rect">
                      <a:avLst/>
                    </a:prstGeom>
                  </pic:spPr>
                </pic:pic>
              </a:graphicData>
            </a:graphic>
          </wp:anchor>
        </w:drawing>
      </w:r>
      <w:r w:rsidRPr="005D142F">
        <w:t>Error message if credentials don’t match</w:t>
      </w:r>
    </w:p>
    <w:p w14:paraId="10DC8ECC" w14:textId="660F3001" w:rsidR="005D142F" w:rsidRPr="005D142F" w:rsidRDefault="005D142F" w:rsidP="005D142F">
      <w:r w:rsidRPr="005D142F">
        <w:rPr>
          <w:noProof/>
        </w:rPr>
        <w:lastRenderedPageBreak/>
        <w:drawing>
          <wp:anchor distT="0" distB="0" distL="114300" distR="114300" simplePos="0" relativeHeight="251672576" behindDoc="0" locked="0" layoutInCell="1" allowOverlap="1" wp14:anchorId="03376B0E" wp14:editId="6D9CEE3E">
            <wp:simplePos x="0" y="0"/>
            <wp:positionH relativeFrom="column">
              <wp:posOffset>0</wp:posOffset>
            </wp:positionH>
            <wp:positionV relativeFrom="paragraph">
              <wp:posOffset>0</wp:posOffset>
            </wp:positionV>
            <wp:extent cx="6645910" cy="3448685"/>
            <wp:effectExtent l="0" t="0" r="2540" b="0"/>
            <wp:wrapSquare wrapText="bothSides"/>
            <wp:docPr id="8401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830" name=""/>
                    <pic:cNvPicPr/>
                  </pic:nvPicPr>
                  <pic:blipFill>
                    <a:blip r:embed="rId16"/>
                    <a:stretch>
                      <a:fillRect/>
                    </a:stretch>
                  </pic:blipFill>
                  <pic:spPr>
                    <a:xfrm>
                      <a:off x="0" y="0"/>
                      <a:ext cx="6645910" cy="3448685"/>
                    </a:xfrm>
                    <a:prstGeom prst="rect">
                      <a:avLst/>
                    </a:prstGeom>
                  </pic:spPr>
                </pic:pic>
              </a:graphicData>
            </a:graphic>
          </wp:anchor>
        </w:drawing>
      </w:r>
    </w:p>
    <w:p w14:paraId="3554CE4B" w14:textId="77777777" w:rsidR="005D142F" w:rsidRDefault="005D142F">
      <w:pPr>
        <w:rPr>
          <w:b/>
          <w:bCs/>
        </w:rPr>
      </w:pPr>
      <w:r>
        <w:rPr>
          <w:b/>
          <w:bCs/>
        </w:rPr>
        <w:br w:type="page"/>
      </w:r>
    </w:p>
    <w:p w14:paraId="1806B709" w14:textId="2752FA30" w:rsidR="005D142F" w:rsidRPr="005D142F" w:rsidRDefault="005D142F" w:rsidP="005D142F">
      <w:pPr>
        <w:rPr>
          <w:b/>
          <w:bCs/>
        </w:rPr>
      </w:pPr>
      <w:r w:rsidRPr="005D142F">
        <w:rPr>
          <w:b/>
          <w:bCs/>
        </w:rPr>
        <w:lastRenderedPageBreak/>
        <w:t>2. Lecturer Dashboard</w:t>
      </w:r>
    </w:p>
    <w:p w14:paraId="54A8A112" w14:textId="39871155" w:rsidR="005D142F" w:rsidRPr="005D142F" w:rsidRDefault="005D142F" w:rsidP="005D142F">
      <w:pPr>
        <w:numPr>
          <w:ilvl w:val="0"/>
          <w:numId w:val="47"/>
        </w:numPr>
      </w:pPr>
      <w:r w:rsidRPr="005D142F">
        <w:rPr>
          <w:b/>
          <w:bCs/>
        </w:rPr>
        <w:t>Purpose</w:t>
      </w:r>
      <w:r w:rsidRPr="005D142F">
        <w:t>: Displays all claims submitted by the logged-in lecturer.</w:t>
      </w:r>
    </w:p>
    <w:p w14:paraId="64381EB6" w14:textId="26F10425" w:rsidR="005D142F" w:rsidRPr="005D142F" w:rsidRDefault="005D142F" w:rsidP="005D142F">
      <w:pPr>
        <w:numPr>
          <w:ilvl w:val="0"/>
          <w:numId w:val="47"/>
        </w:numPr>
      </w:pPr>
      <w:r w:rsidRPr="005D142F">
        <w:rPr>
          <w:b/>
          <w:bCs/>
        </w:rPr>
        <w:t>Features</w:t>
      </w:r>
      <w:r w:rsidRPr="005D142F">
        <w:t>:</w:t>
      </w:r>
    </w:p>
    <w:p w14:paraId="57FF231A" w14:textId="50E6D7DE" w:rsidR="005D142F" w:rsidRPr="005D142F" w:rsidRDefault="005D142F" w:rsidP="005D142F">
      <w:pPr>
        <w:numPr>
          <w:ilvl w:val="1"/>
          <w:numId w:val="47"/>
        </w:numPr>
      </w:pPr>
      <w:r w:rsidRPr="005D142F">
        <w:t>List of claims with type, month, hours, rate, and status</w:t>
      </w:r>
    </w:p>
    <w:p w14:paraId="71F2875E" w14:textId="400F8D1A" w:rsidR="005D142F" w:rsidRPr="005D142F" w:rsidRDefault="005D142F" w:rsidP="005D142F">
      <w:pPr>
        <w:numPr>
          <w:ilvl w:val="1"/>
          <w:numId w:val="47"/>
        </w:numPr>
      </w:pPr>
      <w:r w:rsidRPr="005D142F">
        <w:t>Full name displayed at the top</w:t>
      </w:r>
    </w:p>
    <w:p w14:paraId="004002B6" w14:textId="10F91284" w:rsidR="005D142F" w:rsidRPr="005D142F" w:rsidRDefault="005D142F" w:rsidP="005D142F">
      <w:pPr>
        <w:numPr>
          <w:ilvl w:val="1"/>
          <w:numId w:val="47"/>
        </w:numPr>
      </w:pPr>
      <w:r w:rsidRPr="005D142F">
        <w:rPr>
          <w:noProof/>
        </w:rPr>
        <w:drawing>
          <wp:anchor distT="0" distB="0" distL="114300" distR="114300" simplePos="0" relativeHeight="251676672" behindDoc="0" locked="0" layoutInCell="1" allowOverlap="1" wp14:anchorId="44CA71BF" wp14:editId="3D8EFD93">
            <wp:simplePos x="0" y="0"/>
            <wp:positionH relativeFrom="column">
              <wp:posOffset>0</wp:posOffset>
            </wp:positionH>
            <wp:positionV relativeFrom="paragraph">
              <wp:posOffset>3815715</wp:posOffset>
            </wp:positionV>
            <wp:extent cx="6645910" cy="3402965"/>
            <wp:effectExtent l="0" t="0" r="2540" b="6985"/>
            <wp:wrapSquare wrapText="bothSides"/>
            <wp:docPr id="136072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4658" name=""/>
                    <pic:cNvPicPr/>
                  </pic:nvPicPr>
                  <pic:blipFill>
                    <a:blip r:embed="rId17"/>
                    <a:stretch>
                      <a:fillRect/>
                    </a:stretch>
                  </pic:blipFill>
                  <pic:spPr>
                    <a:xfrm>
                      <a:off x="0" y="0"/>
                      <a:ext cx="6645910" cy="3402965"/>
                    </a:xfrm>
                    <a:prstGeom prst="rect">
                      <a:avLst/>
                    </a:prstGeom>
                  </pic:spPr>
                </pic:pic>
              </a:graphicData>
            </a:graphic>
          </wp:anchor>
        </w:drawing>
      </w:r>
      <w:r w:rsidRPr="005D142F">
        <w:rPr>
          <w:noProof/>
        </w:rPr>
        <w:drawing>
          <wp:anchor distT="0" distB="0" distL="114300" distR="114300" simplePos="0" relativeHeight="251674624" behindDoc="0" locked="0" layoutInCell="1" allowOverlap="1" wp14:anchorId="78BD7CDF" wp14:editId="6F30344A">
            <wp:simplePos x="0" y="0"/>
            <wp:positionH relativeFrom="column">
              <wp:posOffset>0</wp:posOffset>
            </wp:positionH>
            <wp:positionV relativeFrom="paragraph">
              <wp:posOffset>259080</wp:posOffset>
            </wp:positionV>
            <wp:extent cx="6645910" cy="3455035"/>
            <wp:effectExtent l="0" t="0" r="2540" b="0"/>
            <wp:wrapSquare wrapText="bothSides"/>
            <wp:docPr id="19584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417" name="Picture 1" descr="A screenshot of a computer&#10;&#10;AI-generated content may be incorrect."/>
                    <pic:cNvPicPr/>
                  </pic:nvPicPr>
                  <pic:blipFill>
                    <a:blip r:embed="rId18"/>
                    <a:stretch>
                      <a:fillRect/>
                    </a:stretch>
                  </pic:blipFill>
                  <pic:spPr>
                    <a:xfrm>
                      <a:off x="0" y="0"/>
                      <a:ext cx="6645910" cy="3455035"/>
                    </a:xfrm>
                    <a:prstGeom prst="rect">
                      <a:avLst/>
                    </a:prstGeom>
                  </pic:spPr>
                </pic:pic>
              </a:graphicData>
            </a:graphic>
          </wp:anchor>
        </w:drawing>
      </w:r>
      <w:r w:rsidRPr="005D142F">
        <w:t>Status color-coded (e.g. green for approved, red for denied)</w:t>
      </w:r>
    </w:p>
    <w:p w14:paraId="4CF3612B" w14:textId="77777777" w:rsidR="005D142F" w:rsidRDefault="005D142F"/>
    <w:p w14:paraId="347FE995" w14:textId="77777777" w:rsidR="005D142F" w:rsidRPr="005D142F" w:rsidRDefault="005D142F" w:rsidP="005D142F">
      <w:pPr>
        <w:rPr>
          <w:b/>
          <w:bCs/>
        </w:rPr>
      </w:pPr>
      <w:r w:rsidRPr="005D142F">
        <w:rPr>
          <w:b/>
          <w:bCs/>
        </w:rPr>
        <w:lastRenderedPageBreak/>
        <w:t>3. Claim Submission Form</w:t>
      </w:r>
    </w:p>
    <w:p w14:paraId="2A30BB5E" w14:textId="77777777" w:rsidR="005D142F" w:rsidRPr="005D142F" w:rsidRDefault="005D142F" w:rsidP="005D142F">
      <w:pPr>
        <w:numPr>
          <w:ilvl w:val="0"/>
          <w:numId w:val="48"/>
        </w:numPr>
      </w:pPr>
      <w:r w:rsidRPr="005D142F">
        <w:rPr>
          <w:b/>
          <w:bCs/>
        </w:rPr>
        <w:t>Purpose</w:t>
      </w:r>
      <w:r w:rsidRPr="005D142F">
        <w:t>: Enables lecturers to submit new monthly claims.</w:t>
      </w:r>
    </w:p>
    <w:p w14:paraId="2A90CE81" w14:textId="77777777" w:rsidR="005D142F" w:rsidRPr="005D142F" w:rsidRDefault="005D142F" w:rsidP="005D142F">
      <w:pPr>
        <w:numPr>
          <w:ilvl w:val="0"/>
          <w:numId w:val="48"/>
        </w:numPr>
      </w:pPr>
      <w:r w:rsidRPr="005D142F">
        <w:rPr>
          <w:b/>
          <w:bCs/>
        </w:rPr>
        <w:t>Features</w:t>
      </w:r>
      <w:r w:rsidRPr="005D142F">
        <w:t>:</w:t>
      </w:r>
    </w:p>
    <w:p w14:paraId="104EFE09" w14:textId="77777777" w:rsidR="005D142F" w:rsidRPr="005D142F" w:rsidRDefault="005D142F" w:rsidP="005D142F">
      <w:pPr>
        <w:numPr>
          <w:ilvl w:val="1"/>
          <w:numId w:val="48"/>
        </w:numPr>
      </w:pPr>
      <w:r w:rsidRPr="005D142F">
        <w:t>Dropdowns for claim type and month</w:t>
      </w:r>
    </w:p>
    <w:p w14:paraId="41746A93" w14:textId="77777777" w:rsidR="005D142F" w:rsidRPr="005D142F" w:rsidRDefault="005D142F" w:rsidP="005D142F">
      <w:pPr>
        <w:numPr>
          <w:ilvl w:val="1"/>
          <w:numId w:val="48"/>
        </w:numPr>
      </w:pPr>
      <w:r w:rsidRPr="005D142F">
        <w:t>Numeric input for hours and rate</w:t>
      </w:r>
    </w:p>
    <w:p w14:paraId="2A2951EF" w14:textId="77777777" w:rsidR="005D142F" w:rsidRPr="005D142F" w:rsidRDefault="005D142F" w:rsidP="005D142F">
      <w:pPr>
        <w:numPr>
          <w:ilvl w:val="1"/>
          <w:numId w:val="48"/>
        </w:numPr>
      </w:pPr>
      <w:r w:rsidRPr="005D142F">
        <w:t>Optional notes field</w:t>
      </w:r>
    </w:p>
    <w:p w14:paraId="0E391113" w14:textId="253B48A7" w:rsidR="005D142F" w:rsidRPr="005D142F" w:rsidRDefault="005D142F" w:rsidP="005D142F">
      <w:pPr>
        <w:numPr>
          <w:ilvl w:val="1"/>
          <w:numId w:val="48"/>
        </w:numPr>
      </w:pPr>
      <w:r w:rsidRPr="005D142F">
        <w:rPr>
          <w:noProof/>
        </w:rPr>
        <w:drawing>
          <wp:anchor distT="0" distB="0" distL="114300" distR="114300" simplePos="0" relativeHeight="251678720" behindDoc="0" locked="0" layoutInCell="1" allowOverlap="1" wp14:anchorId="12E79D6E" wp14:editId="7F63B264">
            <wp:simplePos x="0" y="0"/>
            <wp:positionH relativeFrom="column">
              <wp:posOffset>0</wp:posOffset>
            </wp:positionH>
            <wp:positionV relativeFrom="paragraph">
              <wp:posOffset>318135</wp:posOffset>
            </wp:positionV>
            <wp:extent cx="6645910" cy="3580765"/>
            <wp:effectExtent l="0" t="0" r="2540" b="635"/>
            <wp:wrapSquare wrapText="bothSides"/>
            <wp:docPr id="890857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7964" name="Picture 1" descr="A screenshot of a computer&#10;&#10;AI-generated content may be incorrect."/>
                    <pic:cNvPicPr/>
                  </pic:nvPicPr>
                  <pic:blipFill>
                    <a:blip r:embed="rId19"/>
                    <a:stretch>
                      <a:fillRect/>
                    </a:stretch>
                  </pic:blipFill>
                  <pic:spPr>
                    <a:xfrm>
                      <a:off x="0" y="0"/>
                      <a:ext cx="6645910" cy="3580765"/>
                    </a:xfrm>
                    <a:prstGeom prst="rect">
                      <a:avLst/>
                    </a:prstGeom>
                  </pic:spPr>
                </pic:pic>
              </a:graphicData>
            </a:graphic>
          </wp:anchor>
        </w:drawing>
      </w:r>
      <w:r w:rsidRPr="005D142F">
        <w:t xml:space="preserve">Auto-linking to lecturer via session </w:t>
      </w:r>
      <w:proofErr w:type="spellStart"/>
      <w:r w:rsidRPr="005D142F">
        <w:t>EmployeeNumber</w:t>
      </w:r>
      <w:proofErr w:type="spellEnd"/>
    </w:p>
    <w:p w14:paraId="0805D0EF" w14:textId="77777777" w:rsidR="005D142F" w:rsidRDefault="005D142F">
      <w:r>
        <w:br w:type="page"/>
      </w:r>
    </w:p>
    <w:p w14:paraId="3FBF157D" w14:textId="77777777" w:rsidR="005D142F" w:rsidRPr="005D142F" w:rsidRDefault="005D142F" w:rsidP="005D142F">
      <w:pPr>
        <w:rPr>
          <w:b/>
          <w:bCs/>
        </w:rPr>
      </w:pPr>
      <w:r w:rsidRPr="005D142F">
        <w:rPr>
          <w:b/>
          <w:bCs/>
        </w:rPr>
        <w:lastRenderedPageBreak/>
        <w:t>4. Coordinator Dashboard</w:t>
      </w:r>
    </w:p>
    <w:p w14:paraId="20A82817" w14:textId="77777777" w:rsidR="005D142F" w:rsidRPr="005D142F" w:rsidRDefault="005D142F" w:rsidP="005D142F">
      <w:pPr>
        <w:numPr>
          <w:ilvl w:val="0"/>
          <w:numId w:val="49"/>
        </w:numPr>
      </w:pPr>
      <w:r w:rsidRPr="005D142F">
        <w:rPr>
          <w:b/>
          <w:bCs/>
        </w:rPr>
        <w:t>Purpose</w:t>
      </w:r>
      <w:r w:rsidRPr="005D142F">
        <w:t>: Displays all pending claims for review.</w:t>
      </w:r>
    </w:p>
    <w:p w14:paraId="6E16BF5D" w14:textId="77777777" w:rsidR="005D142F" w:rsidRPr="005D142F" w:rsidRDefault="005D142F" w:rsidP="005D142F">
      <w:pPr>
        <w:numPr>
          <w:ilvl w:val="0"/>
          <w:numId w:val="49"/>
        </w:numPr>
      </w:pPr>
      <w:r w:rsidRPr="005D142F">
        <w:rPr>
          <w:b/>
          <w:bCs/>
        </w:rPr>
        <w:t>Features</w:t>
      </w:r>
      <w:r w:rsidRPr="005D142F">
        <w:t>:</w:t>
      </w:r>
    </w:p>
    <w:p w14:paraId="79B837C9" w14:textId="77777777" w:rsidR="005D142F" w:rsidRPr="005D142F" w:rsidRDefault="005D142F" w:rsidP="005D142F">
      <w:pPr>
        <w:numPr>
          <w:ilvl w:val="1"/>
          <w:numId w:val="49"/>
        </w:numPr>
      </w:pPr>
      <w:r w:rsidRPr="005D142F">
        <w:t>List of claims with lecturer info and claim details</w:t>
      </w:r>
    </w:p>
    <w:p w14:paraId="2B411487" w14:textId="77777777" w:rsidR="005D142F" w:rsidRPr="005D142F" w:rsidRDefault="005D142F" w:rsidP="005D142F">
      <w:pPr>
        <w:numPr>
          <w:ilvl w:val="1"/>
          <w:numId w:val="49"/>
        </w:numPr>
      </w:pPr>
      <w:r w:rsidRPr="005D142F">
        <w:t>Buttons to approve or deny each claim</w:t>
      </w:r>
    </w:p>
    <w:p w14:paraId="7ABD5848" w14:textId="67587B29" w:rsidR="005D142F" w:rsidRPr="005D142F" w:rsidRDefault="005D142F" w:rsidP="005D142F">
      <w:pPr>
        <w:numPr>
          <w:ilvl w:val="1"/>
          <w:numId w:val="49"/>
        </w:numPr>
      </w:pPr>
      <w:r w:rsidRPr="005D142F">
        <w:rPr>
          <w:noProof/>
        </w:rPr>
        <w:drawing>
          <wp:anchor distT="0" distB="0" distL="114300" distR="114300" simplePos="0" relativeHeight="251684864" behindDoc="0" locked="0" layoutInCell="1" allowOverlap="1" wp14:anchorId="05381FA8" wp14:editId="43B6C5A5">
            <wp:simplePos x="0" y="0"/>
            <wp:positionH relativeFrom="column">
              <wp:posOffset>0</wp:posOffset>
            </wp:positionH>
            <wp:positionV relativeFrom="paragraph">
              <wp:posOffset>5133975</wp:posOffset>
            </wp:positionV>
            <wp:extent cx="6645910" cy="2393315"/>
            <wp:effectExtent l="0" t="0" r="2540" b="6985"/>
            <wp:wrapSquare wrapText="bothSides"/>
            <wp:docPr id="1989602600"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2600" name="Picture 1" descr="A black and white rectangular object&#10;&#10;AI-generated content may be incorrect."/>
                    <pic:cNvPicPr/>
                  </pic:nvPicPr>
                  <pic:blipFill>
                    <a:blip r:embed="rId20"/>
                    <a:stretch>
                      <a:fillRect/>
                    </a:stretch>
                  </pic:blipFill>
                  <pic:spPr>
                    <a:xfrm>
                      <a:off x="0" y="0"/>
                      <a:ext cx="6645910" cy="2393315"/>
                    </a:xfrm>
                    <a:prstGeom prst="rect">
                      <a:avLst/>
                    </a:prstGeom>
                  </pic:spPr>
                </pic:pic>
              </a:graphicData>
            </a:graphic>
          </wp:anchor>
        </w:drawing>
      </w:r>
      <w:r w:rsidRPr="005D142F">
        <w:rPr>
          <w:noProof/>
        </w:rPr>
        <w:drawing>
          <wp:anchor distT="0" distB="0" distL="114300" distR="114300" simplePos="0" relativeHeight="251682816" behindDoc="0" locked="0" layoutInCell="1" allowOverlap="1" wp14:anchorId="410390B7" wp14:editId="73AA5826">
            <wp:simplePos x="0" y="0"/>
            <wp:positionH relativeFrom="column">
              <wp:posOffset>0</wp:posOffset>
            </wp:positionH>
            <wp:positionV relativeFrom="paragraph">
              <wp:posOffset>3141980</wp:posOffset>
            </wp:positionV>
            <wp:extent cx="6645910" cy="1931035"/>
            <wp:effectExtent l="0" t="0" r="2540" b="0"/>
            <wp:wrapSquare wrapText="bothSides"/>
            <wp:docPr id="21439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4990" name=""/>
                    <pic:cNvPicPr/>
                  </pic:nvPicPr>
                  <pic:blipFill>
                    <a:blip r:embed="rId21"/>
                    <a:stretch>
                      <a:fillRect/>
                    </a:stretch>
                  </pic:blipFill>
                  <pic:spPr>
                    <a:xfrm>
                      <a:off x="0" y="0"/>
                      <a:ext cx="6645910" cy="1931035"/>
                    </a:xfrm>
                    <a:prstGeom prst="rect">
                      <a:avLst/>
                    </a:prstGeom>
                  </pic:spPr>
                </pic:pic>
              </a:graphicData>
            </a:graphic>
          </wp:anchor>
        </w:drawing>
      </w:r>
      <w:r w:rsidRPr="005D142F">
        <w:rPr>
          <w:noProof/>
        </w:rPr>
        <w:drawing>
          <wp:anchor distT="0" distB="0" distL="114300" distR="114300" simplePos="0" relativeHeight="251680768" behindDoc="0" locked="0" layoutInCell="1" allowOverlap="1" wp14:anchorId="3EC380F6" wp14:editId="35D323F2">
            <wp:simplePos x="0" y="0"/>
            <wp:positionH relativeFrom="column">
              <wp:posOffset>0</wp:posOffset>
            </wp:positionH>
            <wp:positionV relativeFrom="paragraph">
              <wp:posOffset>358775</wp:posOffset>
            </wp:positionV>
            <wp:extent cx="6645910" cy="2705100"/>
            <wp:effectExtent l="0" t="0" r="2540" b="0"/>
            <wp:wrapSquare wrapText="bothSides"/>
            <wp:docPr id="1028998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8618" name="Picture 1" descr="A screenshot of a computer&#10;&#10;AI-generated content may be incorrect."/>
                    <pic:cNvPicPr/>
                  </pic:nvPicPr>
                  <pic:blipFill rotWithShape="1">
                    <a:blip r:embed="rId22"/>
                    <a:srcRect b="21257"/>
                    <a:stretch>
                      <a:fillRect/>
                    </a:stretch>
                  </pic:blipFill>
                  <pic:spPr bwMode="auto">
                    <a:xfrm>
                      <a:off x="0" y="0"/>
                      <a:ext cx="6645910" cy="2705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D142F">
        <w:t>Denial requires a reason input</w:t>
      </w:r>
    </w:p>
    <w:p w14:paraId="14C9538A" w14:textId="394211D7" w:rsidR="005D142F" w:rsidRDefault="005D142F">
      <w:r w:rsidRPr="005D142F">
        <w:rPr>
          <w:noProof/>
        </w:rPr>
        <w:lastRenderedPageBreak/>
        <w:drawing>
          <wp:anchor distT="0" distB="0" distL="114300" distR="114300" simplePos="0" relativeHeight="251686912" behindDoc="0" locked="0" layoutInCell="1" allowOverlap="1" wp14:anchorId="0820DBAC" wp14:editId="38135E90">
            <wp:simplePos x="0" y="0"/>
            <wp:positionH relativeFrom="column">
              <wp:posOffset>0</wp:posOffset>
            </wp:positionH>
            <wp:positionV relativeFrom="paragraph">
              <wp:posOffset>0</wp:posOffset>
            </wp:positionV>
            <wp:extent cx="6645910" cy="2395220"/>
            <wp:effectExtent l="0" t="0" r="2540" b="5080"/>
            <wp:wrapSquare wrapText="bothSides"/>
            <wp:docPr id="2043632486"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32486" name="Picture 1" descr="A black and white rectangular object&#10;&#10;AI-generated content may be incorrect."/>
                    <pic:cNvPicPr/>
                  </pic:nvPicPr>
                  <pic:blipFill>
                    <a:blip r:embed="rId23"/>
                    <a:stretch>
                      <a:fillRect/>
                    </a:stretch>
                  </pic:blipFill>
                  <pic:spPr>
                    <a:xfrm>
                      <a:off x="0" y="0"/>
                      <a:ext cx="6645910" cy="2395220"/>
                    </a:xfrm>
                    <a:prstGeom prst="rect">
                      <a:avLst/>
                    </a:prstGeom>
                  </pic:spPr>
                </pic:pic>
              </a:graphicData>
            </a:graphic>
          </wp:anchor>
        </w:drawing>
      </w:r>
    </w:p>
    <w:p w14:paraId="5BFAAD6F" w14:textId="74BE6976" w:rsidR="005D142F" w:rsidRDefault="00626D04">
      <w:r w:rsidRPr="00A25A6F">
        <w:br w:type="page"/>
      </w:r>
    </w:p>
    <w:p w14:paraId="135A8C29" w14:textId="0D4AEE64" w:rsidR="00626D04" w:rsidRPr="00A25A6F" w:rsidRDefault="00626D04" w:rsidP="00626D04">
      <w:pPr>
        <w:pStyle w:val="Heading1"/>
        <w:rPr>
          <w:rFonts w:ascii="Century Gothic" w:hAnsi="Century Gothic"/>
        </w:rPr>
      </w:pPr>
      <w:bookmarkStart w:id="28" w:name="_Toc208211763"/>
      <w:r w:rsidRPr="00A25A6F">
        <w:rPr>
          <w:rFonts w:ascii="Century Gothic" w:hAnsi="Century Gothic"/>
        </w:rPr>
        <w:lastRenderedPageBreak/>
        <w:t>Role-Based View Breakdown</w:t>
      </w:r>
      <w:bookmarkEnd w:id="28"/>
      <w:r w:rsidRPr="00A25A6F">
        <w:rPr>
          <w:rFonts w:ascii="Century Gothic" w:hAnsi="Century Gothic"/>
        </w:rPr>
        <w:t xml:space="preserve"> </w:t>
      </w:r>
    </w:p>
    <w:p w14:paraId="5179B2BC" w14:textId="45E51B44" w:rsidR="005D142F" w:rsidRPr="005D142F" w:rsidRDefault="002B4333" w:rsidP="005D142F">
      <w:pPr>
        <w:rPr>
          <w:b/>
          <w:bCs/>
        </w:rPr>
      </w:pPr>
      <w:r>
        <w:rPr>
          <w:rFonts w:ascii="Segoe UI Emoji" w:hAnsi="Segoe UI Emoji" w:cs="Segoe UI Emoji"/>
          <w:b/>
          <w:bCs/>
        </w:rPr>
        <w:t>R</w:t>
      </w:r>
      <w:r w:rsidR="005D142F" w:rsidRPr="005D142F">
        <w:rPr>
          <w:b/>
          <w:bCs/>
        </w:rPr>
        <w:t>ole-Based View Breakdown</w:t>
      </w:r>
    </w:p>
    <w:p w14:paraId="44CAB202" w14:textId="7DC94F8B" w:rsidR="005D142F" w:rsidRPr="005D142F" w:rsidRDefault="005D142F" w:rsidP="005D142F">
      <w:r w:rsidRPr="005D142F">
        <w:t xml:space="preserve">The Lecturer Claims Management System uses role-based access to </w:t>
      </w:r>
      <w:r w:rsidR="003524B5">
        <w:t>make sure</w:t>
      </w:r>
      <w:r w:rsidRPr="005D142F">
        <w:t xml:space="preserve"> that each user interacts only with the features relevant to their responsibilities. Upon login, users are redirected to dashboards </w:t>
      </w:r>
      <w:r w:rsidR="003524B5">
        <w:t>customized</w:t>
      </w:r>
      <w:r w:rsidRPr="005D142F">
        <w:t xml:space="preserve"> to their role, with distinct views and permissions that support clarity, security, and workflow efficiency.</w:t>
      </w:r>
    </w:p>
    <w:p w14:paraId="2F1BDD28" w14:textId="09ECEE3D" w:rsidR="005D142F" w:rsidRPr="005D142F" w:rsidRDefault="005D142F" w:rsidP="005D142F">
      <w:pPr>
        <w:rPr>
          <w:b/>
          <w:bCs/>
        </w:rPr>
      </w:pPr>
      <w:r w:rsidRPr="005D142F">
        <w:rPr>
          <w:b/>
          <w:bCs/>
        </w:rPr>
        <w:t>Lecturer</w:t>
      </w:r>
    </w:p>
    <w:p w14:paraId="5B00069F" w14:textId="77777777" w:rsidR="005D142F" w:rsidRPr="005D142F" w:rsidRDefault="005D142F" w:rsidP="005D142F">
      <w:pPr>
        <w:numPr>
          <w:ilvl w:val="0"/>
          <w:numId w:val="51"/>
        </w:numPr>
      </w:pPr>
      <w:r w:rsidRPr="005D142F">
        <w:rPr>
          <w:b/>
          <w:bCs/>
        </w:rPr>
        <w:t>Dashboard View</w:t>
      </w:r>
      <w:r w:rsidRPr="005D142F">
        <w:t>: Displays all claims submitted by the logged-in lecturer.</w:t>
      </w:r>
    </w:p>
    <w:p w14:paraId="2B0AD95B" w14:textId="77777777" w:rsidR="005D142F" w:rsidRPr="005D142F" w:rsidRDefault="005D142F" w:rsidP="005D142F">
      <w:pPr>
        <w:numPr>
          <w:ilvl w:val="0"/>
          <w:numId w:val="51"/>
        </w:numPr>
      </w:pPr>
      <w:r w:rsidRPr="005D142F">
        <w:rPr>
          <w:b/>
          <w:bCs/>
        </w:rPr>
        <w:t>Permissions</w:t>
      </w:r>
      <w:r w:rsidRPr="005D142F">
        <w:t>:</w:t>
      </w:r>
    </w:p>
    <w:p w14:paraId="5A41387F" w14:textId="77777777" w:rsidR="005D142F" w:rsidRPr="005D142F" w:rsidRDefault="005D142F" w:rsidP="005D142F">
      <w:pPr>
        <w:numPr>
          <w:ilvl w:val="1"/>
          <w:numId w:val="51"/>
        </w:numPr>
      </w:pPr>
      <w:r w:rsidRPr="005D142F">
        <w:t>Submit new monthly claims via a structured form.</w:t>
      </w:r>
    </w:p>
    <w:p w14:paraId="13214212" w14:textId="77777777" w:rsidR="005D142F" w:rsidRPr="005D142F" w:rsidRDefault="005D142F" w:rsidP="005D142F">
      <w:pPr>
        <w:numPr>
          <w:ilvl w:val="1"/>
          <w:numId w:val="51"/>
        </w:numPr>
      </w:pPr>
      <w:r w:rsidRPr="005D142F">
        <w:t>View status of previously submitted claims (Pending, Approved, Denied).</w:t>
      </w:r>
    </w:p>
    <w:p w14:paraId="7DF06F86" w14:textId="617C5714" w:rsidR="005D142F" w:rsidRPr="005D142F" w:rsidRDefault="005D142F" w:rsidP="005D142F">
      <w:pPr>
        <w:numPr>
          <w:ilvl w:val="1"/>
          <w:numId w:val="51"/>
        </w:numPr>
      </w:pPr>
      <w:r w:rsidRPr="005D142F">
        <w:t>Access full claim details for personal reference.</w:t>
      </w:r>
    </w:p>
    <w:p w14:paraId="0BF3505C" w14:textId="77777777" w:rsidR="005D142F" w:rsidRPr="005D142F" w:rsidRDefault="005D142F" w:rsidP="005D142F">
      <w:pPr>
        <w:numPr>
          <w:ilvl w:val="0"/>
          <w:numId w:val="51"/>
        </w:numPr>
      </w:pPr>
      <w:r w:rsidRPr="005D142F">
        <w:rPr>
          <w:b/>
          <w:bCs/>
        </w:rPr>
        <w:t>Limitations</w:t>
      </w:r>
      <w:r w:rsidRPr="005D142F">
        <w:t>:</w:t>
      </w:r>
    </w:p>
    <w:p w14:paraId="105E8376" w14:textId="77777777" w:rsidR="005D142F" w:rsidRPr="005D142F" w:rsidRDefault="005D142F" w:rsidP="005D142F">
      <w:pPr>
        <w:numPr>
          <w:ilvl w:val="1"/>
          <w:numId w:val="51"/>
        </w:numPr>
      </w:pPr>
      <w:r w:rsidRPr="005D142F">
        <w:t>Cannot view or modify other users’ claims.</w:t>
      </w:r>
    </w:p>
    <w:p w14:paraId="14E5F586" w14:textId="77777777" w:rsidR="005D142F" w:rsidRPr="005D142F" w:rsidRDefault="005D142F" w:rsidP="005D142F">
      <w:pPr>
        <w:numPr>
          <w:ilvl w:val="1"/>
          <w:numId w:val="51"/>
        </w:numPr>
      </w:pPr>
      <w:r w:rsidRPr="005D142F">
        <w:t>Cannot approve or deny claims.</w:t>
      </w:r>
    </w:p>
    <w:p w14:paraId="5508DD3C" w14:textId="77777777" w:rsidR="005D142F" w:rsidRPr="005D142F" w:rsidRDefault="005D142F" w:rsidP="005D142F">
      <w:pPr>
        <w:numPr>
          <w:ilvl w:val="1"/>
          <w:numId w:val="51"/>
        </w:numPr>
      </w:pPr>
      <w:r w:rsidRPr="005D142F">
        <w:t>Cannot access coordinator or manager dashboards.</w:t>
      </w:r>
    </w:p>
    <w:p w14:paraId="501C328B" w14:textId="6038D6CA" w:rsidR="005D142F" w:rsidRPr="005D142F" w:rsidRDefault="005D142F" w:rsidP="005D142F">
      <w:pPr>
        <w:rPr>
          <w:b/>
          <w:bCs/>
        </w:rPr>
      </w:pPr>
      <w:r w:rsidRPr="005D142F">
        <w:rPr>
          <w:b/>
          <w:bCs/>
        </w:rPr>
        <w:t>Coordinator</w:t>
      </w:r>
    </w:p>
    <w:p w14:paraId="64CBDFFA" w14:textId="31056926" w:rsidR="005D142F" w:rsidRPr="005D142F" w:rsidRDefault="005D142F" w:rsidP="005D142F">
      <w:pPr>
        <w:numPr>
          <w:ilvl w:val="0"/>
          <w:numId w:val="52"/>
        </w:numPr>
      </w:pPr>
      <w:r w:rsidRPr="005D142F">
        <w:rPr>
          <w:b/>
          <w:bCs/>
        </w:rPr>
        <w:t>Dashboard View</w:t>
      </w:r>
      <w:r w:rsidRPr="005D142F">
        <w:t>: Displays all pending</w:t>
      </w:r>
      <w:r w:rsidR="000A5593">
        <w:t>, approved or denied</w:t>
      </w:r>
      <w:r w:rsidRPr="005D142F">
        <w:t xml:space="preserve"> claims submitted by lecturers.</w:t>
      </w:r>
    </w:p>
    <w:p w14:paraId="7C5C5FB8" w14:textId="77777777" w:rsidR="005D142F" w:rsidRPr="005D142F" w:rsidRDefault="005D142F" w:rsidP="005D142F">
      <w:pPr>
        <w:numPr>
          <w:ilvl w:val="0"/>
          <w:numId w:val="52"/>
        </w:numPr>
      </w:pPr>
      <w:r w:rsidRPr="005D142F">
        <w:rPr>
          <w:b/>
          <w:bCs/>
        </w:rPr>
        <w:t>Permissions</w:t>
      </w:r>
      <w:r w:rsidRPr="005D142F">
        <w:t>:</w:t>
      </w:r>
    </w:p>
    <w:p w14:paraId="7ED1173E" w14:textId="77777777" w:rsidR="005D142F" w:rsidRPr="005D142F" w:rsidRDefault="005D142F" w:rsidP="005D142F">
      <w:pPr>
        <w:numPr>
          <w:ilvl w:val="1"/>
          <w:numId w:val="52"/>
        </w:numPr>
      </w:pPr>
      <w:r w:rsidRPr="005D142F">
        <w:t>Review individual claims with full details.</w:t>
      </w:r>
    </w:p>
    <w:p w14:paraId="36759A0A" w14:textId="77777777" w:rsidR="005D142F" w:rsidRPr="005D142F" w:rsidRDefault="005D142F" w:rsidP="005D142F">
      <w:pPr>
        <w:numPr>
          <w:ilvl w:val="1"/>
          <w:numId w:val="52"/>
        </w:numPr>
      </w:pPr>
      <w:r w:rsidRPr="005D142F">
        <w:t>Approve claims with a single click.</w:t>
      </w:r>
    </w:p>
    <w:p w14:paraId="58A3367E" w14:textId="77777777" w:rsidR="005D142F" w:rsidRPr="005D142F" w:rsidRDefault="005D142F" w:rsidP="005D142F">
      <w:pPr>
        <w:numPr>
          <w:ilvl w:val="1"/>
          <w:numId w:val="52"/>
        </w:numPr>
      </w:pPr>
      <w:r w:rsidRPr="005D142F">
        <w:t>Deny claims with a required reason input.</w:t>
      </w:r>
    </w:p>
    <w:p w14:paraId="086E56D8" w14:textId="77777777" w:rsidR="005D142F" w:rsidRPr="005D142F" w:rsidRDefault="005D142F" w:rsidP="005D142F">
      <w:pPr>
        <w:numPr>
          <w:ilvl w:val="1"/>
          <w:numId w:val="52"/>
        </w:numPr>
      </w:pPr>
      <w:r w:rsidRPr="005D142F">
        <w:t xml:space="preserve">Log status changes in the </w:t>
      </w:r>
      <w:proofErr w:type="spellStart"/>
      <w:r w:rsidRPr="005D142F">
        <w:t>ClaimStatusLog</w:t>
      </w:r>
      <w:proofErr w:type="spellEnd"/>
      <w:r w:rsidRPr="005D142F">
        <w:t xml:space="preserve"> table.</w:t>
      </w:r>
    </w:p>
    <w:p w14:paraId="0C06527F" w14:textId="77777777" w:rsidR="005D142F" w:rsidRPr="005D142F" w:rsidRDefault="005D142F" w:rsidP="005D142F">
      <w:pPr>
        <w:numPr>
          <w:ilvl w:val="0"/>
          <w:numId w:val="52"/>
        </w:numPr>
      </w:pPr>
      <w:r w:rsidRPr="005D142F">
        <w:rPr>
          <w:b/>
          <w:bCs/>
        </w:rPr>
        <w:t>Limitations</w:t>
      </w:r>
      <w:r w:rsidRPr="005D142F">
        <w:t>:</w:t>
      </w:r>
    </w:p>
    <w:p w14:paraId="69978430" w14:textId="7436CA20" w:rsidR="005D142F" w:rsidRPr="005D142F" w:rsidRDefault="005D142F" w:rsidP="005D142F">
      <w:pPr>
        <w:numPr>
          <w:ilvl w:val="1"/>
          <w:numId w:val="52"/>
        </w:numPr>
      </w:pPr>
      <w:r w:rsidRPr="005D142F">
        <w:t>Cannot submit claims</w:t>
      </w:r>
      <w:r w:rsidR="000A5593">
        <w:t xml:space="preserve"> themselves</w:t>
      </w:r>
      <w:r w:rsidRPr="005D142F">
        <w:t>.</w:t>
      </w:r>
    </w:p>
    <w:p w14:paraId="74B70C29" w14:textId="77777777" w:rsidR="005D142F" w:rsidRPr="005D142F" w:rsidRDefault="005D142F" w:rsidP="005D142F">
      <w:pPr>
        <w:numPr>
          <w:ilvl w:val="1"/>
          <w:numId w:val="52"/>
        </w:numPr>
      </w:pPr>
      <w:r w:rsidRPr="005D142F">
        <w:t>Cannot view claims already reviewed by other coordinators (unless designed to allow it).</w:t>
      </w:r>
    </w:p>
    <w:p w14:paraId="2D5A8239" w14:textId="77777777" w:rsidR="005D142F" w:rsidRPr="005D142F" w:rsidRDefault="005D142F" w:rsidP="005D142F">
      <w:pPr>
        <w:numPr>
          <w:ilvl w:val="1"/>
          <w:numId w:val="52"/>
        </w:numPr>
      </w:pPr>
      <w:r w:rsidRPr="005D142F">
        <w:t>Cannot access lecturer or manager dashboards.</w:t>
      </w:r>
    </w:p>
    <w:p w14:paraId="7BBA6851" w14:textId="77777777" w:rsidR="000A5593" w:rsidRDefault="000A5593" w:rsidP="005D142F">
      <w:pPr>
        <w:rPr>
          <w:b/>
          <w:bCs/>
        </w:rPr>
      </w:pPr>
    </w:p>
    <w:p w14:paraId="04428BF8" w14:textId="3196A811" w:rsidR="005D142F" w:rsidRPr="005D142F" w:rsidRDefault="005D142F" w:rsidP="005D142F">
      <w:pPr>
        <w:rPr>
          <w:b/>
          <w:bCs/>
        </w:rPr>
      </w:pPr>
      <w:r w:rsidRPr="005D142F">
        <w:rPr>
          <w:b/>
          <w:bCs/>
        </w:rPr>
        <w:lastRenderedPageBreak/>
        <w:t xml:space="preserve">Manager </w:t>
      </w:r>
      <w:r w:rsidRPr="005D142F">
        <w:rPr>
          <w:b/>
          <w:bCs/>
          <w:i/>
          <w:iCs/>
        </w:rPr>
        <w:t>(Reserved for future implementation)</w:t>
      </w:r>
    </w:p>
    <w:p w14:paraId="0800529C" w14:textId="77777777" w:rsidR="005D142F" w:rsidRPr="005D142F" w:rsidRDefault="005D142F" w:rsidP="005D142F">
      <w:pPr>
        <w:numPr>
          <w:ilvl w:val="0"/>
          <w:numId w:val="53"/>
        </w:numPr>
      </w:pPr>
      <w:r w:rsidRPr="005D142F">
        <w:rPr>
          <w:b/>
          <w:bCs/>
        </w:rPr>
        <w:t>Intended View</w:t>
      </w:r>
      <w:r w:rsidRPr="005D142F">
        <w:t>: Overview of all claim activity across roles.</w:t>
      </w:r>
    </w:p>
    <w:p w14:paraId="0F6DCFEA" w14:textId="77777777" w:rsidR="005D142F" w:rsidRPr="005D142F" w:rsidRDefault="005D142F" w:rsidP="005D142F">
      <w:pPr>
        <w:numPr>
          <w:ilvl w:val="0"/>
          <w:numId w:val="53"/>
        </w:numPr>
      </w:pPr>
      <w:r w:rsidRPr="005D142F">
        <w:rPr>
          <w:b/>
          <w:bCs/>
        </w:rPr>
        <w:t>Planned Permissions</w:t>
      </w:r>
      <w:r w:rsidRPr="005D142F">
        <w:t>:</w:t>
      </w:r>
    </w:p>
    <w:p w14:paraId="02CE020D" w14:textId="77777777" w:rsidR="005D142F" w:rsidRPr="005D142F" w:rsidRDefault="005D142F" w:rsidP="005D142F">
      <w:pPr>
        <w:numPr>
          <w:ilvl w:val="1"/>
          <w:numId w:val="53"/>
        </w:numPr>
      </w:pPr>
      <w:r w:rsidRPr="005D142F">
        <w:t>View claims by status, type, and user.</w:t>
      </w:r>
    </w:p>
    <w:p w14:paraId="34316F7C" w14:textId="77777777" w:rsidR="005D142F" w:rsidRPr="005D142F" w:rsidRDefault="005D142F" w:rsidP="005D142F">
      <w:pPr>
        <w:numPr>
          <w:ilvl w:val="1"/>
          <w:numId w:val="53"/>
        </w:numPr>
      </w:pPr>
      <w:r w:rsidRPr="005D142F">
        <w:t>Generate reports or summaries for HR or payroll purposes.</w:t>
      </w:r>
    </w:p>
    <w:p w14:paraId="678EBBD1" w14:textId="77777777" w:rsidR="005D142F" w:rsidRPr="005D142F" w:rsidRDefault="005D142F" w:rsidP="005D142F">
      <w:pPr>
        <w:numPr>
          <w:ilvl w:val="1"/>
          <w:numId w:val="53"/>
        </w:numPr>
      </w:pPr>
      <w:r w:rsidRPr="005D142F">
        <w:t>Monitor coordinator activity and claim turnaround times.</w:t>
      </w:r>
    </w:p>
    <w:p w14:paraId="69C8349D" w14:textId="77777777" w:rsidR="005D142F" w:rsidRPr="005D142F" w:rsidRDefault="005D142F" w:rsidP="005D142F">
      <w:pPr>
        <w:numPr>
          <w:ilvl w:val="0"/>
          <w:numId w:val="53"/>
        </w:numPr>
      </w:pPr>
      <w:r w:rsidRPr="005D142F">
        <w:rPr>
          <w:b/>
          <w:bCs/>
        </w:rPr>
        <w:t>Current Status</w:t>
      </w:r>
      <w:r w:rsidRPr="005D142F">
        <w:t>: Role defined in the database but not yet implemented in the UI or logic.</w:t>
      </w:r>
    </w:p>
    <w:p w14:paraId="720276D7" w14:textId="0A802729" w:rsidR="00626D04" w:rsidRPr="00A25A6F" w:rsidRDefault="00626D04">
      <w:r w:rsidRPr="00A25A6F">
        <w:br w:type="page"/>
      </w:r>
    </w:p>
    <w:p w14:paraId="095416F9" w14:textId="3EBEF7EE" w:rsidR="00626D04" w:rsidRPr="00A25A6F" w:rsidRDefault="00626D04" w:rsidP="00626D04">
      <w:pPr>
        <w:pStyle w:val="Heading1"/>
        <w:rPr>
          <w:rFonts w:ascii="Century Gothic" w:hAnsi="Century Gothic"/>
        </w:rPr>
      </w:pPr>
      <w:bookmarkStart w:id="29" w:name="_Toc208211764"/>
      <w:r w:rsidRPr="00A25A6F">
        <w:rPr>
          <w:rFonts w:ascii="Century Gothic" w:hAnsi="Century Gothic"/>
        </w:rPr>
        <w:lastRenderedPageBreak/>
        <w:t>Navigation and Usability Features</w:t>
      </w:r>
      <w:bookmarkEnd w:id="29"/>
    </w:p>
    <w:p w14:paraId="596AF722" w14:textId="7D7B8543" w:rsidR="005D142F" w:rsidRPr="005D142F" w:rsidRDefault="005D142F" w:rsidP="005D142F">
      <w:r w:rsidRPr="005D142F">
        <w:t xml:space="preserve">The Lecturer Claims Management System was designed with clarity and ease-of-use at its core. Navigation is </w:t>
      </w:r>
      <w:r w:rsidR="00D314D6">
        <w:t xml:space="preserve">made easy and consistent </w:t>
      </w:r>
      <w:r w:rsidRPr="005D142F">
        <w:t xml:space="preserve">through consistent layouts, clearly </w:t>
      </w:r>
      <w:r w:rsidR="007D05DA" w:rsidRPr="005D142F">
        <w:t>labelled</w:t>
      </w:r>
      <w:r w:rsidRPr="005D142F">
        <w:t xml:space="preserve"> buttons, and role-based redirects that guide users to the correct dashboard immediately after login.</w:t>
      </w:r>
    </w:p>
    <w:p w14:paraId="7797B3A2" w14:textId="2FD689F1" w:rsidR="005D142F" w:rsidRPr="005D142F" w:rsidRDefault="005D142F" w:rsidP="005D142F">
      <w:pPr>
        <w:rPr>
          <w:b/>
          <w:bCs/>
        </w:rPr>
      </w:pPr>
      <w:r w:rsidRPr="005D142F">
        <w:rPr>
          <w:b/>
          <w:bCs/>
        </w:rPr>
        <w:t>Role-Based Redirection</w:t>
      </w:r>
    </w:p>
    <w:p w14:paraId="11D3375B" w14:textId="77777777" w:rsidR="005D142F" w:rsidRPr="005D142F" w:rsidRDefault="005D142F" w:rsidP="005D142F">
      <w:pPr>
        <w:numPr>
          <w:ilvl w:val="0"/>
          <w:numId w:val="54"/>
        </w:numPr>
      </w:pPr>
      <w:r w:rsidRPr="005D142F">
        <w:t>After logging in, users are automatically redirected to their respective dashboard based on their selected role.</w:t>
      </w:r>
    </w:p>
    <w:p w14:paraId="6EFF47F1" w14:textId="738139D9" w:rsidR="005D142F" w:rsidRPr="005D142F" w:rsidRDefault="005D142F" w:rsidP="005D142F">
      <w:pPr>
        <w:numPr>
          <w:ilvl w:val="0"/>
          <w:numId w:val="54"/>
        </w:numPr>
      </w:pPr>
      <w:r w:rsidRPr="005D142F">
        <w:t xml:space="preserve">This eliminates confusion and </w:t>
      </w:r>
      <w:r w:rsidR="003524B5">
        <w:t>makes sure</w:t>
      </w:r>
      <w:r w:rsidRPr="005D142F">
        <w:t xml:space="preserve"> that each user sees only the functionality relevant to them.</w:t>
      </w:r>
    </w:p>
    <w:p w14:paraId="5277D6FF" w14:textId="3AD33635" w:rsidR="005D142F" w:rsidRPr="005D142F" w:rsidRDefault="005D142F" w:rsidP="005D142F">
      <w:pPr>
        <w:rPr>
          <w:b/>
          <w:bCs/>
        </w:rPr>
      </w:pPr>
      <w:r w:rsidRPr="005D142F">
        <w:rPr>
          <w:b/>
          <w:bCs/>
        </w:rPr>
        <w:t>Consistent Layouts</w:t>
      </w:r>
    </w:p>
    <w:p w14:paraId="5A7FC495" w14:textId="50587948" w:rsidR="005D142F" w:rsidRDefault="005D142F" w:rsidP="005D142F">
      <w:pPr>
        <w:numPr>
          <w:ilvl w:val="0"/>
          <w:numId w:val="55"/>
        </w:numPr>
      </w:pPr>
      <w:r w:rsidRPr="005D142F">
        <w:t>All pages follow a uniform structure: headers for context, tables for data, and action buttons placed logically.</w:t>
      </w:r>
    </w:p>
    <w:p w14:paraId="24372FC2" w14:textId="61A95101" w:rsidR="007D05DA" w:rsidRPr="005D142F" w:rsidRDefault="007D05DA" w:rsidP="005D142F">
      <w:pPr>
        <w:numPr>
          <w:ilvl w:val="0"/>
          <w:numId w:val="55"/>
        </w:numPr>
      </w:pPr>
      <w:r>
        <w:t xml:space="preserve">Design </w:t>
      </w:r>
      <w:r w:rsidR="0080764B">
        <w:t xml:space="preserve">is consistent throughout the website to </w:t>
      </w:r>
      <w:r w:rsidR="003524B5">
        <w:t xml:space="preserve">give a </w:t>
      </w:r>
      <w:r w:rsidR="0080764B">
        <w:t>smooth transition between pages.</w:t>
      </w:r>
    </w:p>
    <w:p w14:paraId="72A5810F" w14:textId="56E7FEDC" w:rsidR="005D142F" w:rsidRPr="005D142F" w:rsidRDefault="005D142F" w:rsidP="005D142F">
      <w:pPr>
        <w:numPr>
          <w:ilvl w:val="0"/>
          <w:numId w:val="55"/>
        </w:numPr>
      </w:pPr>
      <w:r w:rsidRPr="005D142F">
        <w:t>Forms are grouped by purpose</w:t>
      </w:r>
      <w:r w:rsidR="007D05DA">
        <w:t xml:space="preserve"> (one page, one form, one function)</w:t>
      </w:r>
      <w:r w:rsidRPr="005D142F">
        <w:t xml:space="preserve">, with dropdowns, text fields, and numeric inputs clearly separated and </w:t>
      </w:r>
      <w:r w:rsidR="007D05DA" w:rsidRPr="005D142F">
        <w:t>labelled</w:t>
      </w:r>
      <w:r w:rsidRPr="005D142F">
        <w:t>.</w:t>
      </w:r>
    </w:p>
    <w:p w14:paraId="52552318" w14:textId="7BB70100" w:rsidR="005D142F" w:rsidRPr="005D142F" w:rsidRDefault="005D142F" w:rsidP="005D142F">
      <w:pPr>
        <w:rPr>
          <w:b/>
          <w:bCs/>
        </w:rPr>
      </w:pPr>
      <w:r w:rsidRPr="005D142F">
        <w:rPr>
          <w:b/>
          <w:bCs/>
        </w:rPr>
        <w:t>Intuitive Controls</w:t>
      </w:r>
    </w:p>
    <w:p w14:paraId="2730394B" w14:textId="77777777" w:rsidR="005D142F" w:rsidRPr="005D142F" w:rsidRDefault="005D142F" w:rsidP="005D142F">
      <w:pPr>
        <w:numPr>
          <w:ilvl w:val="0"/>
          <w:numId w:val="56"/>
        </w:numPr>
      </w:pPr>
      <w:r w:rsidRPr="005D142F">
        <w:t>Buttons like “Submit Claim,” “Approve,” and “Deny” are prominently placed and easy to identify.</w:t>
      </w:r>
    </w:p>
    <w:p w14:paraId="0012C978" w14:textId="0E8F3776" w:rsidR="005D142F" w:rsidRPr="005D142F" w:rsidRDefault="005D142F" w:rsidP="005D142F">
      <w:pPr>
        <w:numPr>
          <w:ilvl w:val="0"/>
          <w:numId w:val="56"/>
        </w:numPr>
      </w:pPr>
      <w:r w:rsidRPr="005D142F">
        <w:t>Error messages</w:t>
      </w:r>
      <w:r w:rsidR="0080764B">
        <w:t xml:space="preserve"> (will)</w:t>
      </w:r>
      <w:r w:rsidRPr="005D142F">
        <w:t xml:space="preserve"> appear inline and in context, helping users correct mistakes without losing progress.</w:t>
      </w:r>
    </w:p>
    <w:p w14:paraId="6BC79E30" w14:textId="209ED68B" w:rsidR="005D142F" w:rsidRPr="005D142F" w:rsidRDefault="005D142F" w:rsidP="005D142F">
      <w:pPr>
        <w:rPr>
          <w:b/>
          <w:bCs/>
        </w:rPr>
      </w:pPr>
      <w:r w:rsidRPr="005D142F">
        <w:rPr>
          <w:b/>
          <w:bCs/>
        </w:rPr>
        <w:t>Accessibility Considerations</w:t>
      </w:r>
    </w:p>
    <w:p w14:paraId="640C8DF9" w14:textId="77777777" w:rsidR="005D142F" w:rsidRPr="005D142F" w:rsidRDefault="005D142F" w:rsidP="005D142F">
      <w:pPr>
        <w:numPr>
          <w:ilvl w:val="0"/>
          <w:numId w:val="57"/>
        </w:numPr>
      </w:pPr>
      <w:r w:rsidRPr="005D142F">
        <w:t>Font sizes and contrast levels are chosen for readability.</w:t>
      </w:r>
    </w:p>
    <w:p w14:paraId="50AF7EB8" w14:textId="051DD3BF" w:rsidR="005D142F" w:rsidRPr="005D142F" w:rsidRDefault="005D142F" w:rsidP="005D142F">
      <w:pPr>
        <w:numPr>
          <w:ilvl w:val="0"/>
          <w:numId w:val="57"/>
        </w:numPr>
      </w:pPr>
      <w:r w:rsidRPr="005D142F">
        <w:t xml:space="preserve">Status indicators use </w:t>
      </w:r>
      <w:r w:rsidR="0086583E" w:rsidRPr="005D142F">
        <w:t>colour</w:t>
      </w:r>
      <w:r w:rsidRPr="005D142F">
        <w:t xml:space="preserve"> coding (e.g. green for approved, red for denied) to provide quick visual feedback.</w:t>
      </w:r>
    </w:p>
    <w:p w14:paraId="779D3CF2" w14:textId="5BFCA3D8" w:rsidR="005D142F" w:rsidRPr="005D142F" w:rsidRDefault="005D142F" w:rsidP="005D142F">
      <w:pPr>
        <w:numPr>
          <w:ilvl w:val="0"/>
          <w:numId w:val="57"/>
        </w:numPr>
      </w:pPr>
      <w:r w:rsidRPr="005D142F">
        <w:t xml:space="preserve">Navigation does not rely on hidden elements or hover-only interactions, </w:t>
      </w:r>
      <w:r w:rsidR="005C5EAA">
        <w:t xml:space="preserve">so users </w:t>
      </w:r>
      <w:r w:rsidR="00A62F75">
        <w:t>only need to be able to move the mouse/select box (if using some kind of software for people why can’t use a mouse) in order to interact with the program.</w:t>
      </w:r>
    </w:p>
    <w:p w14:paraId="66380387" w14:textId="7E1510FC" w:rsidR="005D142F" w:rsidRPr="005D142F" w:rsidRDefault="005D142F" w:rsidP="005D142F">
      <w:pPr>
        <w:rPr>
          <w:b/>
          <w:bCs/>
        </w:rPr>
      </w:pPr>
      <w:r w:rsidRPr="005D142F">
        <w:rPr>
          <w:b/>
          <w:bCs/>
        </w:rPr>
        <w:t>Session Awareness</w:t>
      </w:r>
    </w:p>
    <w:p w14:paraId="0DEC3660" w14:textId="08ADD7F6" w:rsidR="005D142F" w:rsidRPr="005D142F" w:rsidRDefault="005D142F" w:rsidP="005D142F">
      <w:pPr>
        <w:numPr>
          <w:ilvl w:val="0"/>
          <w:numId w:val="58"/>
        </w:numPr>
      </w:pPr>
      <w:r w:rsidRPr="005D142F">
        <w:t xml:space="preserve">Logged-in users retain their session across pages, allowing </w:t>
      </w:r>
      <w:r w:rsidR="00D314D6">
        <w:t xml:space="preserve">easy </w:t>
      </w:r>
      <w:r w:rsidRPr="005D142F">
        <w:t>movement between views without re-authentication.</w:t>
      </w:r>
    </w:p>
    <w:p w14:paraId="39EEBCAB" w14:textId="77777777" w:rsidR="005D142F" w:rsidRPr="005D142F" w:rsidRDefault="005D142F" w:rsidP="005D142F">
      <w:pPr>
        <w:numPr>
          <w:ilvl w:val="0"/>
          <w:numId w:val="58"/>
        </w:numPr>
      </w:pPr>
      <w:r w:rsidRPr="005D142F">
        <w:t>Session data is used to auto-link claims to the correct lecturer, reducing manual input and preventing errors.</w:t>
      </w:r>
    </w:p>
    <w:p w14:paraId="16C8C404" w14:textId="7EC3D711" w:rsidR="005D142F" w:rsidRPr="005D142F" w:rsidRDefault="005D142F" w:rsidP="005D142F">
      <w:pPr>
        <w:rPr>
          <w:b/>
          <w:bCs/>
        </w:rPr>
      </w:pPr>
      <w:r w:rsidRPr="005D142F">
        <w:rPr>
          <w:b/>
          <w:bCs/>
        </w:rPr>
        <w:lastRenderedPageBreak/>
        <w:t>Minimal Click Depth</w:t>
      </w:r>
    </w:p>
    <w:p w14:paraId="2F148367" w14:textId="77777777" w:rsidR="005D142F" w:rsidRPr="005D142F" w:rsidRDefault="005D142F" w:rsidP="005D142F">
      <w:pPr>
        <w:numPr>
          <w:ilvl w:val="0"/>
          <w:numId w:val="59"/>
        </w:numPr>
      </w:pPr>
      <w:r w:rsidRPr="005D142F">
        <w:t>Most tasks (e.g. submitting a claim, reviewing a pending item) can be completed within two clicks from the dashboard.</w:t>
      </w:r>
    </w:p>
    <w:p w14:paraId="4101D7DE" w14:textId="30F2F6F3" w:rsidR="005D142F" w:rsidRPr="005D142F" w:rsidRDefault="005D142F" w:rsidP="005D142F">
      <w:pPr>
        <w:numPr>
          <w:ilvl w:val="0"/>
          <w:numId w:val="59"/>
        </w:numPr>
      </w:pPr>
      <w:r w:rsidRPr="005D142F">
        <w:t>Users are never more than one step away from their primary action</w:t>
      </w:r>
      <w:r w:rsidR="00A62F75">
        <w:t>,</w:t>
      </w:r>
      <w:r w:rsidRPr="005D142F">
        <w:t xml:space="preserve"> whether it’s submitting, reviewing, or viewing history.</w:t>
      </w:r>
    </w:p>
    <w:p w14:paraId="14F85AA5" w14:textId="16BA2EC8" w:rsidR="00FC0BB1" w:rsidRPr="00A25A6F" w:rsidRDefault="00FC0BB1">
      <w:r w:rsidRPr="00A25A6F">
        <w:br w:type="page"/>
      </w:r>
    </w:p>
    <w:p w14:paraId="7FA16307" w14:textId="32A673C5" w:rsidR="00FC0BB1" w:rsidRPr="00A25A6F" w:rsidRDefault="009B4EA4" w:rsidP="009B4EA4">
      <w:pPr>
        <w:pStyle w:val="Title"/>
        <w:jc w:val="center"/>
      </w:pPr>
      <w:bookmarkStart w:id="30" w:name="_Toc205186133"/>
      <w:bookmarkStart w:id="31" w:name="_Toc208211765"/>
      <w:r w:rsidRPr="00A25A6F">
        <w:lastRenderedPageBreak/>
        <w:t>Project Plan</w:t>
      </w:r>
      <w:bookmarkEnd w:id="30"/>
      <w:bookmarkEnd w:id="31"/>
    </w:p>
    <w:p w14:paraId="13E10257" w14:textId="4FF764D3" w:rsidR="00054E44" w:rsidRPr="00A25A6F" w:rsidRDefault="00054E44" w:rsidP="00054E44">
      <w:pPr>
        <w:pStyle w:val="Heading1"/>
        <w:rPr>
          <w:rFonts w:ascii="Century Gothic" w:hAnsi="Century Gothic"/>
        </w:rPr>
      </w:pPr>
      <w:bookmarkStart w:id="32" w:name="_Toc208211766"/>
      <w:r w:rsidRPr="00A25A6F">
        <w:rPr>
          <w:rFonts w:ascii="Century Gothic" w:hAnsi="Century Gothic"/>
        </w:rPr>
        <w:t>Milestones and Phases</w:t>
      </w:r>
      <w:r w:rsidR="00A62F75">
        <w:rPr>
          <w:rFonts w:ascii="Century Gothic" w:hAnsi="Century Gothic"/>
        </w:rPr>
        <w:t xml:space="preserve"> in Part 1</w:t>
      </w:r>
      <w:bookmarkEnd w:id="32"/>
    </w:p>
    <w:tbl>
      <w:tblPr>
        <w:tblStyle w:val="GridTable4-Accent1"/>
        <w:tblW w:w="10692" w:type="dxa"/>
        <w:tblLook w:val="04A0" w:firstRow="1" w:lastRow="0" w:firstColumn="1" w:lastColumn="0" w:noHBand="0" w:noVBand="1"/>
      </w:tblPr>
      <w:tblGrid>
        <w:gridCol w:w="4815"/>
        <w:gridCol w:w="5877"/>
      </w:tblGrid>
      <w:tr w:rsidR="006F117C" w:rsidRPr="006F117C" w14:paraId="7A353A4C" w14:textId="77777777" w:rsidTr="005D1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7A322F2F" w14:textId="77777777" w:rsidR="006F117C" w:rsidRPr="006F117C" w:rsidRDefault="006F117C" w:rsidP="006F117C">
            <w:pPr>
              <w:spacing w:after="160" w:line="278" w:lineRule="auto"/>
            </w:pPr>
            <w:r w:rsidRPr="006F117C">
              <w:t>Phase</w:t>
            </w:r>
          </w:p>
        </w:tc>
        <w:tc>
          <w:tcPr>
            <w:tcW w:w="5877" w:type="dxa"/>
            <w:hideMark/>
          </w:tcPr>
          <w:p w14:paraId="72491EF3" w14:textId="77777777" w:rsidR="006F117C" w:rsidRPr="006F117C" w:rsidRDefault="006F117C" w:rsidP="006F117C">
            <w:pPr>
              <w:spacing w:after="160" w:line="278" w:lineRule="auto"/>
              <w:cnfStyle w:val="100000000000" w:firstRow="1" w:lastRow="0" w:firstColumn="0" w:lastColumn="0" w:oddVBand="0" w:evenVBand="0" w:oddHBand="0" w:evenHBand="0" w:firstRowFirstColumn="0" w:firstRowLastColumn="0" w:lastRowFirstColumn="0" w:lastRowLastColumn="0"/>
            </w:pPr>
            <w:r w:rsidRPr="006F117C">
              <w:t>Milestone</w:t>
            </w:r>
          </w:p>
        </w:tc>
      </w:tr>
      <w:tr w:rsidR="006F117C" w:rsidRPr="006F117C" w14:paraId="178573BF"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670A76B5" w14:textId="77777777" w:rsidR="006F117C" w:rsidRPr="006F117C" w:rsidRDefault="006F117C" w:rsidP="006F117C">
            <w:pPr>
              <w:spacing w:after="160" w:line="278" w:lineRule="auto"/>
            </w:pPr>
            <w:r w:rsidRPr="006F117C">
              <w:t xml:space="preserve">Phase 1 Project Setup &amp; Core </w:t>
            </w:r>
            <w:proofErr w:type="spellStart"/>
            <w:r w:rsidRPr="006F117C">
              <w:t>Modeling</w:t>
            </w:r>
            <w:proofErr w:type="spellEnd"/>
          </w:p>
        </w:tc>
        <w:tc>
          <w:tcPr>
            <w:tcW w:w="5877" w:type="dxa"/>
            <w:hideMark/>
          </w:tcPr>
          <w:p w14:paraId="6A3D539F" w14:textId="77777777" w:rsid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1.1 Project scaffolding</w:t>
            </w:r>
          </w:p>
          <w:p w14:paraId="1778FCC3" w14:textId="031F7E4F" w:rsidR="006F117C" w:rsidRP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 xml:space="preserve">1.2 Data models &amp; </w:t>
            </w:r>
            <w:proofErr w:type="spellStart"/>
            <w:r w:rsidRPr="006F117C">
              <w:t>DbContext</w:t>
            </w:r>
            <w:proofErr w:type="spellEnd"/>
          </w:p>
        </w:tc>
      </w:tr>
      <w:tr w:rsidR="006F117C" w:rsidRPr="006F117C" w14:paraId="3F5BC0D0"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75B634FC" w14:textId="77777777" w:rsidR="006F117C" w:rsidRPr="006F117C" w:rsidRDefault="006F117C" w:rsidP="006F117C">
            <w:pPr>
              <w:spacing w:after="160" w:line="278" w:lineRule="auto"/>
            </w:pPr>
            <w:r w:rsidRPr="006F117C">
              <w:t>Phase 2 Authentication &amp; Session Management</w:t>
            </w:r>
          </w:p>
        </w:tc>
        <w:tc>
          <w:tcPr>
            <w:tcW w:w="5877" w:type="dxa"/>
            <w:hideMark/>
          </w:tcPr>
          <w:p w14:paraId="70F23A06" w14:textId="77777777" w:rsid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2.1 Login UX &amp; logic</w:t>
            </w:r>
          </w:p>
          <w:p w14:paraId="6A1B9624" w14:textId="217A6E9D" w:rsidR="006F117C" w:rsidRP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2.2 Role-based redirects</w:t>
            </w:r>
          </w:p>
        </w:tc>
      </w:tr>
      <w:tr w:rsidR="006F117C" w:rsidRPr="006F117C" w14:paraId="23C0CEBC"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3E00CE52" w14:textId="77777777" w:rsidR="006F117C" w:rsidRPr="006F117C" w:rsidRDefault="006F117C" w:rsidP="006F117C">
            <w:pPr>
              <w:spacing w:after="160" w:line="278" w:lineRule="auto"/>
            </w:pPr>
            <w:r w:rsidRPr="006F117C">
              <w:t>Phase 3 Claim Submission &amp; Viewing</w:t>
            </w:r>
          </w:p>
        </w:tc>
        <w:tc>
          <w:tcPr>
            <w:tcW w:w="5877" w:type="dxa"/>
            <w:hideMark/>
          </w:tcPr>
          <w:p w14:paraId="28DF6006" w14:textId="77777777" w:rsid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3.1 Lecturer claim form</w:t>
            </w:r>
          </w:p>
          <w:p w14:paraId="3FF7E2B3" w14:textId="7344939A" w:rsidR="006F117C" w:rsidRP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3.2 Lecturer claim list</w:t>
            </w:r>
          </w:p>
        </w:tc>
      </w:tr>
      <w:tr w:rsidR="006F117C" w:rsidRPr="006F117C" w14:paraId="4F95733A"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36C7D6BE" w14:textId="77777777" w:rsidR="006F117C" w:rsidRPr="006F117C" w:rsidRDefault="006F117C" w:rsidP="006F117C">
            <w:pPr>
              <w:spacing w:after="160" w:line="278" w:lineRule="auto"/>
            </w:pPr>
            <w:r w:rsidRPr="006F117C">
              <w:t>Phase 4 Coordinator Review &amp; Status Logging</w:t>
            </w:r>
          </w:p>
        </w:tc>
        <w:tc>
          <w:tcPr>
            <w:tcW w:w="5877" w:type="dxa"/>
            <w:hideMark/>
          </w:tcPr>
          <w:p w14:paraId="3D8179F3" w14:textId="77777777" w:rsid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4.1 Approve/Deny flows</w:t>
            </w:r>
          </w:p>
          <w:p w14:paraId="2B8605B3" w14:textId="528B1A6C" w:rsidR="006F117C" w:rsidRP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 xml:space="preserve">4.2 </w:t>
            </w:r>
            <w:proofErr w:type="spellStart"/>
            <w:r w:rsidRPr="006F117C">
              <w:t>ClaimStatusLog</w:t>
            </w:r>
            <w:proofErr w:type="spellEnd"/>
            <w:r w:rsidRPr="006F117C">
              <w:t xml:space="preserve"> audit trail</w:t>
            </w:r>
          </w:p>
        </w:tc>
      </w:tr>
      <w:tr w:rsidR="006F117C" w:rsidRPr="006F117C" w14:paraId="0013A426"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337251B0" w14:textId="77777777" w:rsidR="006F117C" w:rsidRPr="006F117C" w:rsidRDefault="006F117C" w:rsidP="006F117C">
            <w:pPr>
              <w:spacing w:after="160" w:line="278" w:lineRule="auto"/>
            </w:pPr>
            <w:r w:rsidRPr="006F117C">
              <w:t>Phase 5 Schema Refactoring &amp; Data Integrity</w:t>
            </w:r>
          </w:p>
        </w:tc>
        <w:tc>
          <w:tcPr>
            <w:tcW w:w="5877" w:type="dxa"/>
            <w:hideMark/>
          </w:tcPr>
          <w:p w14:paraId="2E65A4AD" w14:textId="77777777" w:rsid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5.1 Add Name/Surname</w:t>
            </w:r>
          </w:p>
          <w:p w14:paraId="43B489B4" w14:textId="208BCDDF" w:rsidR="006F117C" w:rsidRP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 xml:space="preserve">5.2 Migrate to </w:t>
            </w:r>
            <w:proofErr w:type="spellStart"/>
            <w:r w:rsidRPr="006F117C">
              <w:t>EmployeeNumber</w:t>
            </w:r>
            <w:proofErr w:type="spellEnd"/>
          </w:p>
        </w:tc>
      </w:tr>
      <w:tr w:rsidR="006F117C" w:rsidRPr="006F117C" w14:paraId="6E842AA5"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0C8CEC8C" w14:textId="77777777" w:rsidR="006F117C" w:rsidRPr="006F117C" w:rsidRDefault="006F117C" w:rsidP="006F117C">
            <w:pPr>
              <w:spacing w:after="160" w:line="278" w:lineRule="auto"/>
            </w:pPr>
            <w:r w:rsidRPr="006F117C">
              <w:t>Phase 6 Stress Testing &amp; Seed Data</w:t>
            </w:r>
          </w:p>
        </w:tc>
        <w:tc>
          <w:tcPr>
            <w:tcW w:w="5877" w:type="dxa"/>
            <w:hideMark/>
          </w:tcPr>
          <w:p w14:paraId="2D097EA3" w14:textId="77777777" w:rsid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6.1 Bulk claim inserts</w:t>
            </w:r>
          </w:p>
          <w:p w14:paraId="155B66D1" w14:textId="66ECFF42" w:rsidR="006F117C" w:rsidRP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6.2 Seed status logs</w:t>
            </w:r>
          </w:p>
        </w:tc>
      </w:tr>
      <w:tr w:rsidR="005D142F" w:rsidRPr="006F117C" w14:paraId="177413BB"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23DD0F7" w14:textId="53E86279" w:rsidR="005D142F" w:rsidRPr="006F117C" w:rsidRDefault="005D142F" w:rsidP="005D142F">
            <w:pPr>
              <w:spacing w:after="160" w:line="278" w:lineRule="auto"/>
              <w:rPr>
                <w:b w:val="0"/>
                <w:bCs w:val="0"/>
              </w:rPr>
            </w:pPr>
            <w:r w:rsidRPr="005D142F">
              <w:t>Phase 7: Acknowledge Scope Creep</w:t>
            </w:r>
          </w:p>
        </w:tc>
        <w:tc>
          <w:tcPr>
            <w:tcW w:w="5877" w:type="dxa"/>
          </w:tcPr>
          <w:p w14:paraId="13CE15A4" w14:textId="362AC48E" w:rsidR="005D142F" w:rsidRPr="005D142F" w:rsidRDefault="005D142F" w:rsidP="005D142F">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t>7</w:t>
            </w:r>
            <w:r w:rsidRPr="006F117C">
              <w:t xml:space="preserve">.1 </w:t>
            </w:r>
            <w:r w:rsidRPr="005D142F">
              <w:t>Recognizing Completion Beyond Requirements</w:t>
            </w:r>
          </w:p>
          <w:p w14:paraId="388668ED" w14:textId="122A9BA4" w:rsidR="005D142F" w:rsidRPr="006F117C" w:rsidRDefault="005D142F" w:rsidP="005D142F">
            <w:pPr>
              <w:cnfStyle w:val="000000100000" w:firstRow="0" w:lastRow="0" w:firstColumn="0" w:lastColumn="0" w:oddVBand="0" w:evenVBand="0" w:oddHBand="1" w:evenHBand="0" w:firstRowFirstColumn="0" w:firstRowLastColumn="0" w:lastRowFirstColumn="0" w:lastRowLastColumn="0"/>
            </w:pPr>
            <w:r>
              <w:t>7</w:t>
            </w:r>
            <w:r w:rsidRPr="006F117C">
              <w:t xml:space="preserve">.2 </w:t>
            </w:r>
            <w:r w:rsidRPr="005D142F">
              <w:t>Reflecting on Progress and Transitioning to Documentation</w:t>
            </w:r>
          </w:p>
        </w:tc>
      </w:tr>
      <w:tr w:rsidR="006F117C" w:rsidRPr="006F117C" w14:paraId="1F104F4C"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5F64F7F7" w14:textId="2284B04C" w:rsidR="006F117C" w:rsidRPr="006F117C" w:rsidRDefault="006F117C" w:rsidP="006F117C">
            <w:pPr>
              <w:spacing w:after="160" w:line="278" w:lineRule="auto"/>
            </w:pPr>
            <w:r w:rsidRPr="006F117C">
              <w:t xml:space="preserve">Phase </w:t>
            </w:r>
            <w:r w:rsidR="005D142F">
              <w:t>8</w:t>
            </w:r>
            <w:r w:rsidRPr="006F117C">
              <w:t xml:space="preserve"> Documentation &amp; Handover</w:t>
            </w:r>
          </w:p>
        </w:tc>
        <w:tc>
          <w:tcPr>
            <w:tcW w:w="5877" w:type="dxa"/>
            <w:hideMark/>
          </w:tcPr>
          <w:p w14:paraId="633F0A21" w14:textId="6994836A" w:rsidR="006F117C" w:rsidRDefault="005D142F" w:rsidP="006F117C">
            <w:pPr>
              <w:spacing w:after="160" w:line="278" w:lineRule="auto"/>
              <w:cnfStyle w:val="000000000000" w:firstRow="0" w:lastRow="0" w:firstColumn="0" w:lastColumn="0" w:oddVBand="0" w:evenVBand="0" w:oddHBand="0" w:evenHBand="0" w:firstRowFirstColumn="0" w:firstRowLastColumn="0" w:lastRowFirstColumn="0" w:lastRowLastColumn="0"/>
            </w:pPr>
            <w:r>
              <w:t>8</w:t>
            </w:r>
            <w:r w:rsidR="006F117C" w:rsidRPr="006F117C">
              <w:t>.1 Doc structure</w:t>
            </w:r>
          </w:p>
          <w:p w14:paraId="3F89A874" w14:textId="05CEC96E" w:rsidR="006F117C" w:rsidRPr="006F117C" w:rsidRDefault="005D142F" w:rsidP="006F117C">
            <w:pPr>
              <w:spacing w:after="160" w:line="278" w:lineRule="auto"/>
              <w:cnfStyle w:val="000000000000" w:firstRow="0" w:lastRow="0" w:firstColumn="0" w:lastColumn="0" w:oddVBand="0" w:evenVBand="0" w:oddHBand="0" w:evenHBand="0" w:firstRowFirstColumn="0" w:firstRowLastColumn="0" w:lastRowFirstColumn="0" w:lastRowLastColumn="0"/>
            </w:pPr>
            <w:r>
              <w:t>8</w:t>
            </w:r>
            <w:r w:rsidR="006F117C" w:rsidRPr="006F117C">
              <w:t>.2 Screenshots &amp; reflections</w:t>
            </w:r>
          </w:p>
        </w:tc>
      </w:tr>
    </w:tbl>
    <w:p w14:paraId="5CA35817" w14:textId="3207D261" w:rsidR="00054E44" w:rsidRPr="00A25A6F" w:rsidRDefault="00054E44">
      <w:r w:rsidRPr="00A25A6F">
        <w:br w:type="page"/>
      </w:r>
    </w:p>
    <w:p w14:paraId="010BCABB" w14:textId="77777777" w:rsidR="00054E44" w:rsidRPr="00A25A6F" w:rsidRDefault="00054E44" w:rsidP="00054E44">
      <w:pPr>
        <w:pStyle w:val="Heading1"/>
        <w:rPr>
          <w:rFonts w:ascii="Century Gothic" w:hAnsi="Century Gothic"/>
        </w:rPr>
      </w:pPr>
      <w:bookmarkStart w:id="33" w:name="_Toc208211767"/>
      <w:r w:rsidRPr="00A25A6F">
        <w:rPr>
          <w:rFonts w:ascii="Century Gothic" w:hAnsi="Century Gothic"/>
        </w:rPr>
        <w:lastRenderedPageBreak/>
        <w:t>Task Breakdown with Dependencies</w:t>
      </w:r>
      <w:bookmarkEnd w:id="33"/>
    </w:p>
    <w:p w14:paraId="7444EE6E" w14:textId="3D8B4039" w:rsidR="005D142F" w:rsidRPr="005D142F" w:rsidRDefault="005D142F" w:rsidP="005D142F">
      <w:pPr>
        <w:pStyle w:val="Heading2"/>
      </w:pPr>
      <w:bookmarkStart w:id="34" w:name="_Toc208211768"/>
      <w:r w:rsidRPr="005D142F">
        <w:t>Phase 1: Project Setup &amp; Core Modelling</w:t>
      </w:r>
      <w:bookmarkEnd w:id="34"/>
    </w:p>
    <w:p w14:paraId="137BE55B" w14:textId="77777777" w:rsidR="005D142F" w:rsidRPr="005D142F" w:rsidRDefault="005D142F" w:rsidP="005D142F">
      <w:pPr>
        <w:rPr>
          <w:b/>
          <w:bCs/>
        </w:rPr>
      </w:pPr>
      <w:r w:rsidRPr="005D142F">
        <w:rPr>
          <w:b/>
          <w:bCs/>
        </w:rPr>
        <w:t>Milestone 1.1 – Project Scaffolding</w:t>
      </w:r>
    </w:p>
    <w:p w14:paraId="131A7D0C" w14:textId="77777777" w:rsidR="005D142F" w:rsidRPr="005D142F" w:rsidRDefault="005D142F" w:rsidP="005D142F">
      <w:pPr>
        <w:numPr>
          <w:ilvl w:val="0"/>
          <w:numId w:val="11"/>
        </w:numPr>
      </w:pPr>
      <w:r w:rsidRPr="005D142F">
        <w:t>Create new ASP.NET Core MVC solution</w:t>
      </w:r>
    </w:p>
    <w:p w14:paraId="7A3BF68B" w14:textId="77777777" w:rsidR="005D142F" w:rsidRPr="005D142F" w:rsidRDefault="005D142F" w:rsidP="005D142F">
      <w:pPr>
        <w:numPr>
          <w:ilvl w:val="0"/>
          <w:numId w:val="11"/>
        </w:numPr>
      </w:pPr>
      <w:r w:rsidRPr="005D142F">
        <w:t>Initialize GitHub repo (add .</w:t>
      </w:r>
      <w:proofErr w:type="spellStart"/>
      <w:r w:rsidRPr="005D142F">
        <w:t>gitignore</w:t>
      </w:r>
      <w:proofErr w:type="spellEnd"/>
      <w:r w:rsidRPr="005D142F">
        <w:t>, README.md)</w:t>
      </w:r>
    </w:p>
    <w:p w14:paraId="696E33BF" w14:textId="49C42E9E" w:rsidR="005D142F" w:rsidRPr="005D142F" w:rsidRDefault="005D142F" w:rsidP="005D142F">
      <w:pPr>
        <w:numPr>
          <w:ilvl w:val="0"/>
          <w:numId w:val="11"/>
        </w:numPr>
      </w:pPr>
      <w:r w:rsidRPr="005D142F">
        <w:t xml:space="preserve">Make initial commit </w:t>
      </w:r>
    </w:p>
    <w:p w14:paraId="43C40CF7" w14:textId="77777777" w:rsidR="005D142F" w:rsidRPr="005D142F" w:rsidRDefault="005D142F" w:rsidP="005D142F">
      <w:pPr>
        <w:numPr>
          <w:ilvl w:val="0"/>
          <w:numId w:val="11"/>
        </w:numPr>
      </w:pPr>
      <w:r w:rsidRPr="005D142F">
        <w:t>Install EF Core packages (</w:t>
      </w:r>
      <w:proofErr w:type="spellStart"/>
      <w:r w:rsidRPr="005D142F">
        <w:t>Microsoft.EntityFrameworkCore</w:t>
      </w:r>
      <w:proofErr w:type="spellEnd"/>
      <w:r w:rsidRPr="005D142F">
        <w:t xml:space="preserve">, Tools, </w:t>
      </w:r>
      <w:proofErr w:type="spellStart"/>
      <w:r w:rsidRPr="005D142F">
        <w:t>SqlServer</w:t>
      </w:r>
      <w:proofErr w:type="spellEnd"/>
      <w:r w:rsidRPr="005D142F">
        <w:t>)</w:t>
      </w:r>
    </w:p>
    <w:p w14:paraId="53322CC2" w14:textId="77777777" w:rsidR="005D142F" w:rsidRPr="005D142F" w:rsidRDefault="005D142F" w:rsidP="005D142F">
      <w:pPr>
        <w:rPr>
          <w:b/>
          <w:bCs/>
        </w:rPr>
      </w:pPr>
      <w:r w:rsidRPr="005D142F">
        <w:rPr>
          <w:b/>
          <w:bCs/>
        </w:rPr>
        <w:t xml:space="preserve">Milestone 1.2 – Data Models &amp; </w:t>
      </w:r>
      <w:proofErr w:type="spellStart"/>
      <w:r w:rsidRPr="005D142F">
        <w:rPr>
          <w:b/>
          <w:bCs/>
        </w:rPr>
        <w:t>DbContext</w:t>
      </w:r>
      <w:proofErr w:type="spellEnd"/>
    </w:p>
    <w:p w14:paraId="46EBDDD3" w14:textId="77777777" w:rsidR="005D142F" w:rsidRPr="005D142F" w:rsidRDefault="005D142F" w:rsidP="005D142F">
      <w:pPr>
        <w:numPr>
          <w:ilvl w:val="0"/>
          <w:numId w:val="12"/>
        </w:numPr>
      </w:pPr>
      <w:r w:rsidRPr="005D142F">
        <w:t>Define User and Claim model classes</w:t>
      </w:r>
    </w:p>
    <w:p w14:paraId="61A9CF34" w14:textId="77777777" w:rsidR="005D142F" w:rsidRPr="005D142F" w:rsidRDefault="005D142F" w:rsidP="005D142F">
      <w:pPr>
        <w:numPr>
          <w:ilvl w:val="0"/>
          <w:numId w:val="12"/>
        </w:numPr>
      </w:pPr>
      <w:r w:rsidRPr="005D142F">
        <w:t xml:space="preserve">Create </w:t>
      </w:r>
      <w:proofErr w:type="spellStart"/>
      <w:r w:rsidRPr="005D142F">
        <w:t>ClaimDbContext</w:t>
      </w:r>
      <w:proofErr w:type="spellEnd"/>
      <w:r w:rsidRPr="005D142F">
        <w:t xml:space="preserve"> with </w:t>
      </w:r>
      <w:proofErr w:type="spellStart"/>
      <w:r w:rsidRPr="005D142F">
        <w:t>DbSet</w:t>
      </w:r>
      <w:proofErr w:type="spellEnd"/>
      <w:r w:rsidRPr="005D142F">
        <w:t xml:space="preserve">&lt;User&gt; and </w:t>
      </w:r>
      <w:proofErr w:type="spellStart"/>
      <w:r w:rsidRPr="005D142F">
        <w:t>DbSet</w:t>
      </w:r>
      <w:proofErr w:type="spellEnd"/>
      <w:r w:rsidRPr="005D142F">
        <w:t>&lt;Claim&gt;</w:t>
      </w:r>
    </w:p>
    <w:p w14:paraId="4A7ED8C7" w14:textId="77777777" w:rsidR="005D142F" w:rsidRPr="005D142F" w:rsidRDefault="005D142F" w:rsidP="005D142F">
      <w:pPr>
        <w:numPr>
          <w:ilvl w:val="0"/>
          <w:numId w:val="12"/>
        </w:numPr>
      </w:pPr>
      <w:r w:rsidRPr="005D142F">
        <w:t xml:space="preserve">Add initial EF migration (Add-Migration </w:t>
      </w:r>
      <w:proofErr w:type="spellStart"/>
      <w:r w:rsidRPr="005D142F">
        <w:t>InitialCreate</w:t>
      </w:r>
      <w:proofErr w:type="spellEnd"/>
      <w:r w:rsidRPr="005D142F">
        <w:t>)</w:t>
      </w:r>
    </w:p>
    <w:p w14:paraId="7F4F30CB" w14:textId="77777777" w:rsidR="005D142F" w:rsidRDefault="005D142F" w:rsidP="005D142F">
      <w:pPr>
        <w:numPr>
          <w:ilvl w:val="0"/>
          <w:numId w:val="12"/>
        </w:numPr>
      </w:pPr>
      <w:r w:rsidRPr="005D142F">
        <w:t>Apply migration to database (Update-Database) and verify tables</w:t>
      </w:r>
    </w:p>
    <w:p w14:paraId="700D019F" w14:textId="77777777" w:rsidR="005D142F" w:rsidRPr="005D142F" w:rsidRDefault="005D142F" w:rsidP="005D142F"/>
    <w:p w14:paraId="1C0FC82B" w14:textId="77777777" w:rsidR="005D142F" w:rsidRPr="005D142F" w:rsidRDefault="005D142F" w:rsidP="005D142F">
      <w:pPr>
        <w:pStyle w:val="Heading2"/>
      </w:pPr>
      <w:bookmarkStart w:id="35" w:name="_Toc208211769"/>
      <w:r w:rsidRPr="005D142F">
        <w:t>Phase 2: Authentication &amp; Session Management</w:t>
      </w:r>
      <w:bookmarkEnd w:id="35"/>
    </w:p>
    <w:p w14:paraId="247EED2B" w14:textId="77777777" w:rsidR="005D142F" w:rsidRPr="005D142F" w:rsidRDefault="005D142F" w:rsidP="005D142F">
      <w:r w:rsidRPr="005D142F">
        <w:rPr>
          <w:b/>
          <w:bCs/>
        </w:rPr>
        <w:t>Milestone 2.1 – Login UX &amp; Logic</w:t>
      </w:r>
    </w:p>
    <w:p w14:paraId="345D5267" w14:textId="77777777" w:rsidR="005D142F" w:rsidRPr="005D142F" w:rsidRDefault="005D142F" w:rsidP="005D142F">
      <w:pPr>
        <w:numPr>
          <w:ilvl w:val="0"/>
          <w:numId w:val="13"/>
        </w:numPr>
      </w:pPr>
      <w:r w:rsidRPr="005D142F">
        <w:t xml:space="preserve">Scaffold </w:t>
      </w:r>
      <w:proofErr w:type="spellStart"/>
      <w:r w:rsidRPr="005D142F">
        <w:t>AccountController</w:t>
      </w:r>
      <w:proofErr w:type="spellEnd"/>
      <w:r w:rsidRPr="005D142F">
        <w:t xml:space="preserve"> with Login GET/POST actions</w:t>
      </w:r>
    </w:p>
    <w:p w14:paraId="7B2F13B4" w14:textId="77777777" w:rsidR="005D142F" w:rsidRPr="005D142F" w:rsidRDefault="005D142F" w:rsidP="005D142F">
      <w:pPr>
        <w:numPr>
          <w:ilvl w:val="0"/>
          <w:numId w:val="13"/>
        </w:numPr>
      </w:pPr>
      <w:r w:rsidRPr="005D142F">
        <w:t xml:space="preserve">Build </w:t>
      </w:r>
      <w:proofErr w:type="spellStart"/>
      <w:r w:rsidRPr="005D142F">
        <w:t>Login.cshtml</w:t>
      </w:r>
      <w:proofErr w:type="spellEnd"/>
      <w:r w:rsidRPr="005D142F">
        <w:t xml:space="preserve"> view (fields: Username, </w:t>
      </w:r>
      <w:proofErr w:type="spellStart"/>
      <w:r w:rsidRPr="005D142F">
        <w:t>EmployeeNumber</w:t>
      </w:r>
      <w:proofErr w:type="spellEnd"/>
      <w:r w:rsidRPr="005D142F">
        <w:t>, Email, Role)</w:t>
      </w:r>
    </w:p>
    <w:p w14:paraId="5813DBDF" w14:textId="77777777" w:rsidR="005D142F" w:rsidRPr="005D142F" w:rsidRDefault="005D142F" w:rsidP="005D142F">
      <w:pPr>
        <w:numPr>
          <w:ilvl w:val="0"/>
          <w:numId w:val="13"/>
        </w:numPr>
      </w:pPr>
      <w:r w:rsidRPr="005D142F">
        <w:t>Implement session storage (</w:t>
      </w:r>
      <w:proofErr w:type="spellStart"/>
      <w:r w:rsidRPr="005D142F">
        <w:t>HttpContext.Session.SetString</w:t>
      </w:r>
      <w:proofErr w:type="spellEnd"/>
      <w:r w:rsidRPr="005D142F">
        <w:t>("Username", …))</w:t>
      </w:r>
    </w:p>
    <w:p w14:paraId="0CE6E10B" w14:textId="77777777" w:rsidR="005D142F" w:rsidRPr="005D142F" w:rsidRDefault="005D142F" w:rsidP="005D142F">
      <w:pPr>
        <w:numPr>
          <w:ilvl w:val="0"/>
          <w:numId w:val="13"/>
        </w:numPr>
      </w:pPr>
      <w:r w:rsidRPr="005D142F">
        <w:t>Add “user not found” error feedback</w:t>
      </w:r>
    </w:p>
    <w:p w14:paraId="10540D1C" w14:textId="77777777" w:rsidR="005D142F" w:rsidRPr="005D142F" w:rsidRDefault="005D142F" w:rsidP="005D142F">
      <w:r w:rsidRPr="005D142F">
        <w:rPr>
          <w:b/>
          <w:bCs/>
        </w:rPr>
        <w:t>Milestone 2.2 – Role-Based Redirects</w:t>
      </w:r>
    </w:p>
    <w:p w14:paraId="0387A1CC" w14:textId="1C63E95D" w:rsidR="005D142F" w:rsidRPr="005D142F" w:rsidRDefault="005D142F" w:rsidP="005D142F">
      <w:pPr>
        <w:numPr>
          <w:ilvl w:val="0"/>
          <w:numId w:val="14"/>
        </w:numPr>
      </w:pPr>
      <w:r w:rsidRPr="005D142F">
        <w:t>In Login POST, redirect based on role (Lecturer</w:t>
      </w:r>
      <w:r w:rsidR="00A62F75">
        <w:t xml:space="preserve"> goes to </w:t>
      </w:r>
      <w:r w:rsidRPr="005D142F">
        <w:t>Lecturer/Dashboard, Coordinator</w:t>
      </w:r>
      <w:r w:rsidR="00A62F75">
        <w:t xml:space="preserve"> goes to </w:t>
      </w:r>
      <w:r w:rsidRPr="005D142F">
        <w:t>Coordinator/Dashboard)</w:t>
      </w:r>
    </w:p>
    <w:p w14:paraId="0556D28C" w14:textId="77777777" w:rsidR="005D142F" w:rsidRDefault="005D142F" w:rsidP="005D142F">
      <w:pPr>
        <w:numPr>
          <w:ilvl w:val="0"/>
          <w:numId w:val="14"/>
        </w:numPr>
      </w:pPr>
      <w:r w:rsidRPr="005D142F">
        <w:t>Test login for each role and edge cases</w:t>
      </w:r>
    </w:p>
    <w:p w14:paraId="3E286FE6" w14:textId="77777777" w:rsidR="005D142F" w:rsidRPr="005D142F" w:rsidRDefault="005D142F" w:rsidP="005D142F"/>
    <w:p w14:paraId="6ED80A9D" w14:textId="77777777" w:rsidR="005D142F" w:rsidRPr="005D142F" w:rsidRDefault="005D142F" w:rsidP="005D142F">
      <w:pPr>
        <w:pStyle w:val="Heading2"/>
      </w:pPr>
      <w:bookmarkStart w:id="36" w:name="_Toc208211770"/>
      <w:r w:rsidRPr="005D142F">
        <w:t>Phase 3: Claim Submission &amp; Viewing</w:t>
      </w:r>
      <w:bookmarkEnd w:id="36"/>
    </w:p>
    <w:p w14:paraId="711C2D5B" w14:textId="77777777" w:rsidR="005D142F" w:rsidRPr="005D142F" w:rsidRDefault="005D142F" w:rsidP="005D142F">
      <w:r w:rsidRPr="005D142F">
        <w:rPr>
          <w:b/>
          <w:bCs/>
        </w:rPr>
        <w:t>Milestone 3.1 – Lecturer Claim Form</w:t>
      </w:r>
    </w:p>
    <w:p w14:paraId="6104F3DE" w14:textId="77777777" w:rsidR="005D142F" w:rsidRPr="005D142F" w:rsidRDefault="005D142F" w:rsidP="005D142F">
      <w:pPr>
        <w:numPr>
          <w:ilvl w:val="0"/>
          <w:numId w:val="15"/>
        </w:numPr>
      </w:pPr>
      <w:r w:rsidRPr="005D142F">
        <w:t xml:space="preserve">Scaffold </w:t>
      </w:r>
      <w:proofErr w:type="spellStart"/>
      <w:r w:rsidRPr="005D142F">
        <w:t>ClaimsController</w:t>
      </w:r>
      <w:proofErr w:type="spellEnd"/>
      <w:r w:rsidRPr="005D142F">
        <w:t xml:space="preserve"> and Create view for new claim</w:t>
      </w:r>
    </w:p>
    <w:p w14:paraId="160C7693" w14:textId="77777777" w:rsidR="005D142F" w:rsidRPr="005D142F" w:rsidRDefault="005D142F" w:rsidP="005D142F">
      <w:pPr>
        <w:numPr>
          <w:ilvl w:val="0"/>
          <w:numId w:val="15"/>
        </w:numPr>
      </w:pPr>
      <w:r w:rsidRPr="005D142F">
        <w:t xml:space="preserve">Link claim to lecturer via </w:t>
      </w:r>
      <w:proofErr w:type="spellStart"/>
      <w:r w:rsidRPr="005D142F">
        <w:t>EmployeeNumber</w:t>
      </w:r>
      <w:proofErr w:type="spellEnd"/>
    </w:p>
    <w:p w14:paraId="772DA098" w14:textId="77777777" w:rsidR="005D142F" w:rsidRPr="005D142F" w:rsidRDefault="005D142F" w:rsidP="005D142F">
      <w:pPr>
        <w:numPr>
          <w:ilvl w:val="0"/>
          <w:numId w:val="15"/>
        </w:numPr>
      </w:pPr>
      <w:r w:rsidRPr="005D142F">
        <w:t>Validate required fields and save to database</w:t>
      </w:r>
    </w:p>
    <w:p w14:paraId="2C76D417" w14:textId="77777777" w:rsidR="005D142F" w:rsidRPr="005D142F" w:rsidRDefault="005D142F" w:rsidP="005D142F">
      <w:r w:rsidRPr="005D142F">
        <w:rPr>
          <w:b/>
          <w:bCs/>
        </w:rPr>
        <w:lastRenderedPageBreak/>
        <w:t>Milestone 3.2 – Lecturer Claim List</w:t>
      </w:r>
    </w:p>
    <w:p w14:paraId="65B34D58" w14:textId="77777777" w:rsidR="005D142F" w:rsidRPr="005D142F" w:rsidRDefault="005D142F" w:rsidP="005D142F">
      <w:pPr>
        <w:numPr>
          <w:ilvl w:val="0"/>
          <w:numId w:val="16"/>
        </w:numPr>
      </w:pPr>
      <w:r w:rsidRPr="005D142F">
        <w:t xml:space="preserve">Implement Index action in </w:t>
      </w:r>
      <w:proofErr w:type="spellStart"/>
      <w:r w:rsidRPr="005D142F">
        <w:t>ClaimsController</w:t>
      </w:r>
      <w:proofErr w:type="spellEnd"/>
      <w:r w:rsidRPr="005D142F">
        <w:t xml:space="preserve"> to fetch claims for logged-in lecturer</w:t>
      </w:r>
    </w:p>
    <w:p w14:paraId="2AAB24C0" w14:textId="77777777" w:rsidR="005D142F" w:rsidRPr="005D142F" w:rsidRDefault="005D142F" w:rsidP="005D142F">
      <w:pPr>
        <w:numPr>
          <w:ilvl w:val="0"/>
          <w:numId w:val="16"/>
        </w:numPr>
      </w:pPr>
      <w:r w:rsidRPr="005D142F">
        <w:t xml:space="preserve">Include full name (@claim.User.Name @claim.User.Surname) via .Include(c =&gt; </w:t>
      </w:r>
      <w:proofErr w:type="spellStart"/>
      <w:r w:rsidRPr="005D142F">
        <w:t>c.User</w:t>
      </w:r>
      <w:proofErr w:type="spellEnd"/>
      <w:r w:rsidRPr="005D142F">
        <w:t>)</w:t>
      </w:r>
    </w:p>
    <w:p w14:paraId="02ADB64A" w14:textId="77777777" w:rsidR="005D142F" w:rsidRDefault="005D142F" w:rsidP="005D142F">
      <w:pPr>
        <w:numPr>
          <w:ilvl w:val="0"/>
          <w:numId w:val="16"/>
        </w:numPr>
      </w:pPr>
      <w:r w:rsidRPr="005D142F">
        <w:t xml:space="preserve">Build </w:t>
      </w:r>
      <w:proofErr w:type="spellStart"/>
      <w:r w:rsidRPr="005D142F">
        <w:t>Index.cshtml</w:t>
      </w:r>
      <w:proofErr w:type="spellEnd"/>
      <w:r w:rsidRPr="005D142F">
        <w:t xml:space="preserve"> to display claim details and status</w:t>
      </w:r>
    </w:p>
    <w:p w14:paraId="7697CFCE" w14:textId="77777777" w:rsidR="005D142F" w:rsidRPr="005D142F" w:rsidRDefault="005D142F" w:rsidP="005D142F"/>
    <w:p w14:paraId="5D36F4DF" w14:textId="77777777" w:rsidR="005D142F" w:rsidRPr="005D142F" w:rsidRDefault="005D142F" w:rsidP="005D142F">
      <w:pPr>
        <w:pStyle w:val="Heading2"/>
      </w:pPr>
      <w:bookmarkStart w:id="37" w:name="_Toc208211771"/>
      <w:r w:rsidRPr="005D142F">
        <w:t>Phase 4: Coordinator Review &amp; Status Logging</w:t>
      </w:r>
      <w:bookmarkEnd w:id="37"/>
    </w:p>
    <w:p w14:paraId="205CED80" w14:textId="77777777" w:rsidR="005D142F" w:rsidRPr="005D142F" w:rsidRDefault="005D142F" w:rsidP="005D142F">
      <w:r w:rsidRPr="005D142F">
        <w:rPr>
          <w:b/>
          <w:bCs/>
        </w:rPr>
        <w:t>Milestone 4.1 – Approve/Deny Workflows</w:t>
      </w:r>
    </w:p>
    <w:p w14:paraId="281013DB" w14:textId="77777777" w:rsidR="005D142F" w:rsidRPr="005D142F" w:rsidRDefault="005D142F" w:rsidP="005D142F">
      <w:pPr>
        <w:numPr>
          <w:ilvl w:val="0"/>
          <w:numId w:val="17"/>
        </w:numPr>
      </w:pPr>
      <w:r w:rsidRPr="005D142F">
        <w:t xml:space="preserve">Scaffold </w:t>
      </w:r>
      <w:proofErr w:type="spellStart"/>
      <w:r w:rsidRPr="005D142F">
        <w:t>CoordinatorController</w:t>
      </w:r>
      <w:proofErr w:type="spellEnd"/>
      <w:r w:rsidRPr="005D142F">
        <w:t xml:space="preserve"> with </w:t>
      </w:r>
      <w:proofErr w:type="spellStart"/>
      <w:r w:rsidRPr="005D142F">
        <w:t>PendingClaims</w:t>
      </w:r>
      <w:proofErr w:type="spellEnd"/>
      <w:r w:rsidRPr="005D142F">
        <w:t xml:space="preserve"> view</w:t>
      </w:r>
    </w:p>
    <w:p w14:paraId="0BD66F8F" w14:textId="77777777" w:rsidR="005D142F" w:rsidRPr="005D142F" w:rsidRDefault="005D142F" w:rsidP="005D142F">
      <w:pPr>
        <w:numPr>
          <w:ilvl w:val="0"/>
          <w:numId w:val="17"/>
        </w:numPr>
      </w:pPr>
      <w:r w:rsidRPr="005D142F">
        <w:t xml:space="preserve">Implement </w:t>
      </w:r>
      <w:proofErr w:type="spellStart"/>
      <w:r w:rsidRPr="005D142F">
        <w:t>ApproveClaim</w:t>
      </w:r>
      <w:proofErr w:type="spellEnd"/>
      <w:r w:rsidRPr="005D142F">
        <w:t>(int id) action (no reason required)</w:t>
      </w:r>
    </w:p>
    <w:p w14:paraId="3C8280DD" w14:textId="77777777" w:rsidR="005D142F" w:rsidRPr="005D142F" w:rsidRDefault="005D142F" w:rsidP="005D142F">
      <w:pPr>
        <w:numPr>
          <w:ilvl w:val="0"/>
          <w:numId w:val="17"/>
        </w:numPr>
      </w:pPr>
      <w:r w:rsidRPr="005D142F">
        <w:t xml:space="preserve">Implement </w:t>
      </w:r>
      <w:proofErr w:type="spellStart"/>
      <w:r w:rsidRPr="005D142F">
        <w:t>DenyClaim</w:t>
      </w:r>
      <w:proofErr w:type="spellEnd"/>
      <w:r w:rsidRPr="005D142F">
        <w:t>(int id, string reason) action (enforce non-empty reason)</w:t>
      </w:r>
    </w:p>
    <w:p w14:paraId="759675CC" w14:textId="77777777" w:rsidR="005D142F" w:rsidRPr="005D142F" w:rsidRDefault="005D142F" w:rsidP="005D142F">
      <w:pPr>
        <w:rPr>
          <w:b/>
          <w:bCs/>
        </w:rPr>
      </w:pPr>
      <w:r w:rsidRPr="005D142F">
        <w:rPr>
          <w:b/>
          <w:bCs/>
        </w:rPr>
        <w:t xml:space="preserve">Milestone 4.2 – Audit Trail with </w:t>
      </w:r>
      <w:proofErr w:type="spellStart"/>
      <w:r w:rsidRPr="005D142F">
        <w:rPr>
          <w:b/>
          <w:bCs/>
        </w:rPr>
        <w:t>ClaimStatusLog</w:t>
      </w:r>
      <w:proofErr w:type="spellEnd"/>
    </w:p>
    <w:p w14:paraId="2832194F" w14:textId="77777777" w:rsidR="005D142F" w:rsidRPr="005D142F" w:rsidRDefault="005D142F" w:rsidP="005D142F">
      <w:pPr>
        <w:numPr>
          <w:ilvl w:val="0"/>
          <w:numId w:val="18"/>
        </w:numPr>
      </w:pPr>
      <w:r w:rsidRPr="005D142F">
        <w:t xml:space="preserve">Add </w:t>
      </w:r>
      <w:proofErr w:type="spellStart"/>
      <w:r w:rsidRPr="005D142F">
        <w:t>ClaimStatusLog</w:t>
      </w:r>
      <w:proofErr w:type="spellEnd"/>
      <w:r w:rsidRPr="005D142F">
        <w:t xml:space="preserve"> model and </w:t>
      </w:r>
      <w:proofErr w:type="spellStart"/>
      <w:r w:rsidRPr="005D142F">
        <w:t>DbSet</w:t>
      </w:r>
      <w:proofErr w:type="spellEnd"/>
    </w:p>
    <w:p w14:paraId="2501AB77" w14:textId="77777777" w:rsidR="005D142F" w:rsidRPr="005D142F" w:rsidRDefault="005D142F" w:rsidP="005D142F">
      <w:pPr>
        <w:numPr>
          <w:ilvl w:val="0"/>
          <w:numId w:val="18"/>
        </w:numPr>
      </w:pPr>
      <w:r w:rsidRPr="005D142F">
        <w:t>Create migration and update database</w:t>
      </w:r>
    </w:p>
    <w:p w14:paraId="4C1BBDCF" w14:textId="77777777" w:rsidR="005D142F" w:rsidRPr="005D142F" w:rsidRDefault="005D142F" w:rsidP="005D142F">
      <w:pPr>
        <w:numPr>
          <w:ilvl w:val="0"/>
          <w:numId w:val="18"/>
        </w:numPr>
      </w:pPr>
      <w:r w:rsidRPr="005D142F">
        <w:t xml:space="preserve">Wire up EF Core relationship in </w:t>
      </w:r>
      <w:proofErr w:type="spellStart"/>
      <w:r w:rsidRPr="005D142F">
        <w:t>OnModelCreating</w:t>
      </w:r>
      <w:proofErr w:type="spellEnd"/>
    </w:p>
    <w:p w14:paraId="5F4D9646" w14:textId="77777777" w:rsidR="005D142F" w:rsidRDefault="005D142F" w:rsidP="005D142F">
      <w:pPr>
        <w:numPr>
          <w:ilvl w:val="0"/>
          <w:numId w:val="18"/>
        </w:numPr>
      </w:pPr>
      <w:r w:rsidRPr="005D142F">
        <w:t>Display status history in lecturer’s claim view</w:t>
      </w:r>
    </w:p>
    <w:p w14:paraId="1DAFCBBB" w14:textId="77777777" w:rsidR="005D142F" w:rsidRPr="005D142F" w:rsidRDefault="005D142F" w:rsidP="005D142F"/>
    <w:p w14:paraId="3E8AE0BC" w14:textId="77777777" w:rsidR="005D142F" w:rsidRPr="005D142F" w:rsidRDefault="005D142F" w:rsidP="005D142F">
      <w:pPr>
        <w:pStyle w:val="Heading2"/>
      </w:pPr>
      <w:bookmarkStart w:id="38" w:name="_Toc208211772"/>
      <w:r w:rsidRPr="005D142F">
        <w:t>Phase 5: Schema Refactoring &amp; Data Integrity</w:t>
      </w:r>
      <w:bookmarkEnd w:id="38"/>
    </w:p>
    <w:p w14:paraId="70DC55F3" w14:textId="77777777" w:rsidR="005D142F" w:rsidRPr="005D142F" w:rsidRDefault="005D142F" w:rsidP="005D142F">
      <w:r w:rsidRPr="005D142F">
        <w:rPr>
          <w:b/>
          <w:bCs/>
        </w:rPr>
        <w:t>Milestone 5.1 – Add Names for Users</w:t>
      </w:r>
    </w:p>
    <w:p w14:paraId="4FDA3A52" w14:textId="77777777" w:rsidR="005D142F" w:rsidRPr="005D142F" w:rsidRDefault="005D142F" w:rsidP="005D142F">
      <w:pPr>
        <w:numPr>
          <w:ilvl w:val="0"/>
          <w:numId w:val="19"/>
        </w:numPr>
      </w:pPr>
      <w:r w:rsidRPr="005D142F">
        <w:t>Alter Users table: add Name, Surname columns</w:t>
      </w:r>
    </w:p>
    <w:p w14:paraId="01FC3D20" w14:textId="77777777" w:rsidR="005D142F" w:rsidRPr="005D142F" w:rsidRDefault="005D142F" w:rsidP="005D142F">
      <w:pPr>
        <w:numPr>
          <w:ilvl w:val="0"/>
          <w:numId w:val="19"/>
        </w:numPr>
      </w:pPr>
      <w:r w:rsidRPr="005D142F">
        <w:t>Run SQL updates for existing users (</w:t>
      </w:r>
      <w:proofErr w:type="spellStart"/>
      <w:r w:rsidRPr="005D142F">
        <w:t>kdaniels</w:t>
      </w:r>
      <w:proofErr w:type="spellEnd"/>
      <w:r w:rsidRPr="005D142F">
        <w:t xml:space="preserve">, </w:t>
      </w:r>
      <w:proofErr w:type="spellStart"/>
      <w:r w:rsidRPr="005D142F">
        <w:t>tmokoena</w:t>
      </w:r>
      <w:proofErr w:type="spellEnd"/>
      <w:r w:rsidRPr="005D142F">
        <w:t xml:space="preserve">, </w:t>
      </w:r>
      <w:proofErr w:type="spellStart"/>
      <w:r w:rsidRPr="005D142F">
        <w:t>kirvine</w:t>
      </w:r>
      <w:proofErr w:type="spellEnd"/>
      <w:r w:rsidRPr="005D142F">
        <w:t>)</w:t>
      </w:r>
    </w:p>
    <w:p w14:paraId="44C1A63A" w14:textId="77777777" w:rsidR="005D142F" w:rsidRPr="005D142F" w:rsidRDefault="005D142F" w:rsidP="005D142F">
      <w:pPr>
        <w:numPr>
          <w:ilvl w:val="0"/>
          <w:numId w:val="19"/>
        </w:numPr>
      </w:pPr>
      <w:r w:rsidRPr="005D142F">
        <w:t>Update login and views to use full name</w:t>
      </w:r>
    </w:p>
    <w:p w14:paraId="5412E25A" w14:textId="77777777" w:rsidR="005D142F" w:rsidRPr="005D142F" w:rsidRDefault="005D142F" w:rsidP="005D142F">
      <w:r w:rsidRPr="005D142F">
        <w:rPr>
          <w:b/>
          <w:bCs/>
        </w:rPr>
        <w:t xml:space="preserve">Milestone 5.2 – Switch to </w:t>
      </w:r>
      <w:proofErr w:type="spellStart"/>
      <w:r w:rsidRPr="005D142F">
        <w:rPr>
          <w:b/>
          <w:bCs/>
        </w:rPr>
        <w:t>EmployeeNumber</w:t>
      </w:r>
      <w:proofErr w:type="spellEnd"/>
      <w:r w:rsidRPr="005D142F">
        <w:rPr>
          <w:b/>
          <w:bCs/>
        </w:rPr>
        <w:t xml:space="preserve"> Key</w:t>
      </w:r>
    </w:p>
    <w:p w14:paraId="73827B05" w14:textId="77777777" w:rsidR="005D142F" w:rsidRPr="005D142F" w:rsidRDefault="005D142F" w:rsidP="005D142F">
      <w:pPr>
        <w:numPr>
          <w:ilvl w:val="0"/>
          <w:numId w:val="20"/>
        </w:numPr>
      </w:pPr>
      <w:r w:rsidRPr="005D142F">
        <w:t xml:space="preserve">Alter Claims table: add </w:t>
      </w:r>
      <w:proofErr w:type="spellStart"/>
      <w:r w:rsidRPr="005D142F">
        <w:t>EmployeeNumber</w:t>
      </w:r>
      <w:proofErr w:type="spellEnd"/>
      <w:r w:rsidRPr="005D142F">
        <w:t xml:space="preserve">, populate from old </w:t>
      </w:r>
      <w:proofErr w:type="spellStart"/>
      <w:r w:rsidRPr="005D142F">
        <w:t>UserId</w:t>
      </w:r>
      <w:proofErr w:type="spellEnd"/>
    </w:p>
    <w:p w14:paraId="6FB67755" w14:textId="77777777" w:rsidR="005D142F" w:rsidRDefault="005D142F" w:rsidP="005D142F">
      <w:pPr>
        <w:numPr>
          <w:ilvl w:val="0"/>
          <w:numId w:val="20"/>
        </w:numPr>
      </w:pPr>
      <w:r w:rsidRPr="005D142F">
        <w:t xml:space="preserve">Drop </w:t>
      </w:r>
      <w:proofErr w:type="spellStart"/>
      <w:r w:rsidRPr="005D142F">
        <w:t>UserId</w:t>
      </w:r>
      <w:proofErr w:type="spellEnd"/>
      <w:r w:rsidRPr="005D142F">
        <w:t xml:space="preserve"> column; rename </w:t>
      </w:r>
      <w:proofErr w:type="spellStart"/>
      <w:r w:rsidRPr="005D142F">
        <w:t>EmployeeNumber</w:t>
      </w:r>
      <w:proofErr w:type="spellEnd"/>
      <w:r w:rsidRPr="005D142F">
        <w:t xml:space="preserve"> to match model</w:t>
      </w:r>
    </w:p>
    <w:p w14:paraId="748E93E9" w14:textId="4E38B5AD" w:rsidR="005D142F" w:rsidRPr="005D142F" w:rsidRDefault="005D142F" w:rsidP="005D142F">
      <w:pPr>
        <w:numPr>
          <w:ilvl w:val="0"/>
          <w:numId w:val="20"/>
        </w:numPr>
      </w:pPr>
      <w:r>
        <w:t>Break the entire project</w:t>
      </w:r>
    </w:p>
    <w:p w14:paraId="460CF648" w14:textId="77777777" w:rsidR="005D142F" w:rsidRPr="005D142F" w:rsidRDefault="005D142F" w:rsidP="005D142F">
      <w:pPr>
        <w:numPr>
          <w:ilvl w:val="0"/>
          <w:numId w:val="20"/>
        </w:numPr>
      </w:pPr>
      <w:r w:rsidRPr="005D142F">
        <w:t xml:space="preserve">Update Claim/User models and </w:t>
      </w:r>
      <w:proofErr w:type="spellStart"/>
      <w:r w:rsidRPr="005D142F">
        <w:t>OnModelCreating</w:t>
      </w:r>
      <w:proofErr w:type="spellEnd"/>
      <w:r w:rsidRPr="005D142F">
        <w:t xml:space="preserve"> FK config</w:t>
      </w:r>
    </w:p>
    <w:p w14:paraId="7A51127A" w14:textId="77777777" w:rsidR="005D142F" w:rsidRPr="005D142F" w:rsidRDefault="005D142F" w:rsidP="005D142F">
      <w:pPr>
        <w:numPr>
          <w:ilvl w:val="0"/>
          <w:numId w:val="20"/>
        </w:numPr>
      </w:pPr>
      <w:r w:rsidRPr="005D142F">
        <w:t xml:space="preserve">Delete broken migrations, re-scaffold clean </w:t>
      </w:r>
      <w:proofErr w:type="spellStart"/>
      <w:r w:rsidRPr="005D142F">
        <w:t>InitialCreate</w:t>
      </w:r>
      <w:proofErr w:type="spellEnd"/>
    </w:p>
    <w:p w14:paraId="133EC8DC" w14:textId="77777777" w:rsidR="005D142F" w:rsidRPr="005D142F" w:rsidRDefault="005D142F" w:rsidP="005D142F">
      <w:pPr>
        <w:numPr>
          <w:ilvl w:val="0"/>
          <w:numId w:val="20"/>
        </w:numPr>
      </w:pPr>
      <w:r w:rsidRPr="005D142F">
        <w:t>Rebuild database and verify data integrity</w:t>
      </w:r>
    </w:p>
    <w:p w14:paraId="6AAC612F" w14:textId="77777777" w:rsidR="005D142F" w:rsidRPr="005D142F" w:rsidRDefault="005D142F" w:rsidP="005D142F">
      <w:pPr>
        <w:pStyle w:val="Heading2"/>
      </w:pPr>
      <w:bookmarkStart w:id="39" w:name="_Toc208211773"/>
      <w:r w:rsidRPr="005D142F">
        <w:lastRenderedPageBreak/>
        <w:t>Phase 6: Stress Testing &amp; Seed Data</w:t>
      </w:r>
      <w:bookmarkEnd w:id="39"/>
    </w:p>
    <w:p w14:paraId="721929EE" w14:textId="77777777" w:rsidR="005D142F" w:rsidRPr="005D142F" w:rsidRDefault="005D142F" w:rsidP="005D142F">
      <w:r w:rsidRPr="005D142F">
        <w:rPr>
          <w:b/>
          <w:bCs/>
        </w:rPr>
        <w:t>Milestone 6.1 – Seed Sample Claims</w:t>
      </w:r>
    </w:p>
    <w:p w14:paraId="4A6A71D7" w14:textId="77777777" w:rsidR="005D142F" w:rsidRPr="005D142F" w:rsidRDefault="005D142F" w:rsidP="005D142F">
      <w:pPr>
        <w:numPr>
          <w:ilvl w:val="0"/>
          <w:numId w:val="21"/>
        </w:numPr>
      </w:pPr>
      <w:r w:rsidRPr="005D142F">
        <w:t>Write SQL inserts for 10+ claims across statuses (Pending, Approved, Denied)</w:t>
      </w:r>
    </w:p>
    <w:p w14:paraId="709E31F9" w14:textId="77777777" w:rsidR="005D142F" w:rsidRPr="005D142F" w:rsidRDefault="005D142F" w:rsidP="005D142F">
      <w:pPr>
        <w:numPr>
          <w:ilvl w:val="0"/>
          <w:numId w:val="21"/>
        </w:numPr>
      </w:pPr>
      <w:r w:rsidRPr="005D142F">
        <w:t xml:space="preserve">Seed </w:t>
      </w:r>
      <w:proofErr w:type="spellStart"/>
      <w:r w:rsidRPr="005D142F">
        <w:t>ClaimStatusLog</w:t>
      </w:r>
      <w:proofErr w:type="spellEnd"/>
      <w:r w:rsidRPr="005D142F">
        <w:t xml:space="preserve"> for approvals/denials</w:t>
      </w:r>
    </w:p>
    <w:p w14:paraId="7FF01ABC" w14:textId="77777777" w:rsidR="005D142F" w:rsidRPr="005D142F" w:rsidRDefault="005D142F" w:rsidP="005D142F">
      <w:r w:rsidRPr="005D142F">
        <w:rPr>
          <w:b/>
          <w:bCs/>
        </w:rPr>
        <w:t>Milestone 6.2 – Validate Under Load</w:t>
      </w:r>
    </w:p>
    <w:p w14:paraId="393E931C" w14:textId="77777777" w:rsidR="005D142F" w:rsidRPr="005D142F" w:rsidRDefault="005D142F" w:rsidP="005D142F">
      <w:pPr>
        <w:numPr>
          <w:ilvl w:val="0"/>
          <w:numId w:val="22"/>
        </w:numPr>
      </w:pPr>
      <w:r w:rsidRPr="005D142F">
        <w:t>Run UI flows against bulk data (list, review, history)</w:t>
      </w:r>
    </w:p>
    <w:p w14:paraId="309E79E8" w14:textId="77777777" w:rsidR="005D142F" w:rsidRDefault="005D142F" w:rsidP="005D142F">
      <w:pPr>
        <w:numPr>
          <w:ilvl w:val="0"/>
          <w:numId w:val="22"/>
        </w:numPr>
      </w:pPr>
      <w:r w:rsidRPr="005D142F">
        <w:t>Fix edge cases (null reasons, missing navigation props)</w:t>
      </w:r>
    </w:p>
    <w:p w14:paraId="14E39C0C" w14:textId="77777777" w:rsidR="005D142F" w:rsidRDefault="005D142F" w:rsidP="005D142F"/>
    <w:p w14:paraId="47DB78FA" w14:textId="2427AA61" w:rsidR="005D142F" w:rsidRDefault="005D142F" w:rsidP="005D142F">
      <w:pPr>
        <w:pStyle w:val="Heading2"/>
      </w:pPr>
      <w:bookmarkStart w:id="40" w:name="_Toc208211774"/>
      <w:r>
        <w:t>Phase 7: Acknowledge Scope Creep</w:t>
      </w:r>
      <w:bookmarkEnd w:id="40"/>
    </w:p>
    <w:p w14:paraId="2DEE9BAB" w14:textId="57AD5E22" w:rsidR="005D142F" w:rsidRPr="005D142F" w:rsidRDefault="005D142F" w:rsidP="005D142F">
      <w:pPr>
        <w:rPr>
          <w:b/>
          <w:bCs/>
        </w:rPr>
      </w:pPr>
      <w:r w:rsidRPr="005D142F">
        <w:rPr>
          <w:b/>
          <w:bCs/>
        </w:rPr>
        <w:t xml:space="preserve">Milestone </w:t>
      </w:r>
      <w:r>
        <w:rPr>
          <w:b/>
          <w:bCs/>
        </w:rPr>
        <w:t>7</w:t>
      </w:r>
      <w:r w:rsidRPr="005D142F">
        <w:rPr>
          <w:b/>
          <w:bCs/>
        </w:rPr>
        <w:t>.1 – Recognizing Completion Beyond Requirements</w:t>
      </w:r>
    </w:p>
    <w:p w14:paraId="35D6CAFC" w14:textId="77777777" w:rsidR="005D142F" w:rsidRPr="005D142F" w:rsidRDefault="005D142F" w:rsidP="005D142F">
      <w:pPr>
        <w:numPr>
          <w:ilvl w:val="0"/>
          <w:numId w:val="22"/>
        </w:numPr>
      </w:pPr>
      <w:r w:rsidRPr="005D142F">
        <w:t>Reviewed POE Part 1 requirements and realized the system already exceeded expectations</w:t>
      </w:r>
    </w:p>
    <w:p w14:paraId="0C35F38D" w14:textId="77777777" w:rsidR="005D142F" w:rsidRPr="005D142F" w:rsidRDefault="005D142F" w:rsidP="005D142F">
      <w:pPr>
        <w:numPr>
          <w:ilvl w:val="0"/>
          <w:numId w:val="22"/>
        </w:numPr>
      </w:pPr>
      <w:r w:rsidRPr="005D142F">
        <w:t>Confirmed that login, claim submission, role-based access, and status tracking were fully functional</w:t>
      </w:r>
    </w:p>
    <w:p w14:paraId="0CCD1F13" w14:textId="77777777" w:rsidR="005D142F" w:rsidRPr="005D142F" w:rsidRDefault="005D142F" w:rsidP="005D142F">
      <w:pPr>
        <w:numPr>
          <w:ilvl w:val="0"/>
          <w:numId w:val="22"/>
        </w:numPr>
      </w:pPr>
      <w:r w:rsidRPr="005D142F">
        <w:t>Identified additional features (e.g. full name display, denial reasons, audit logging) as enhancements, not requirements</w:t>
      </w:r>
    </w:p>
    <w:p w14:paraId="342DCDE1" w14:textId="77777777" w:rsidR="005D142F" w:rsidRPr="005D142F" w:rsidRDefault="005D142F" w:rsidP="005D142F">
      <w:pPr>
        <w:numPr>
          <w:ilvl w:val="0"/>
          <w:numId w:val="25"/>
        </w:numPr>
      </w:pPr>
      <w:r w:rsidRPr="005D142F">
        <w:t>Made the decision to stop writing new code and shift focus to documentation</w:t>
      </w:r>
    </w:p>
    <w:p w14:paraId="5C40107F" w14:textId="129C7AE1" w:rsidR="005D142F" w:rsidRPr="005D142F" w:rsidRDefault="005D142F" w:rsidP="005D142F">
      <w:pPr>
        <w:rPr>
          <w:b/>
          <w:bCs/>
        </w:rPr>
      </w:pPr>
      <w:r w:rsidRPr="005D142F">
        <w:rPr>
          <w:b/>
          <w:bCs/>
        </w:rPr>
        <w:t xml:space="preserve">Milestone </w:t>
      </w:r>
      <w:r>
        <w:rPr>
          <w:b/>
          <w:bCs/>
        </w:rPr>
        <w:t>7</w:t>
      </w:r>
      <w:r w:rsidRPr="005D142F">
        <w:rPr>
          <w:b/>
          <w:bCs/>
        </w:rPr>
        <w:t>.2 – Reflecting on Progress and Transitioning to Documentation</w:t>
      </w:r>
    </w:p>
    <w:p w14:paraId="20C5B739" w14:textId="77777777" w:rsidR="005D142F" w:rsidRPr="005D142F" w:rsidRDefault="005D142F" w:rsidP="005D142F">
      <w:pPr>
        <w:numPr>
          <w:ilvl w:val="0"/>
          <w:numId w:val="22"/>
        </w:numPr>
      </w:pPr>
      <w:r w:rsidRPr="005D142F">
        <w:t>Took stock of the development journey: schema changes, EF relationship fixes, UI polish</w:t>
      </w:r>
    </w:p>
    <w:p w14:paraId="5C12CC70" w14:textId="40A45F0A" w:rsidR="005D142F" w:rsidRPr="005D142F" w:rsidRDefault="005D142F" w:rsidP="005D142F">
      <w:pPr>
        <w:numPr>
          <w:ilvl w:val="0"/>
          <w:numId w:val="22"/>
        </w:numPr>
      </w:pPr>
      <w:r w:rsidRPr="005D142F">
        <w:t xml:space="preserve">Documented challenges (e.g. broken migrations, login logic) and </w:t>
      </w:r>
      <w:r>
        <w:t>“</w:t>
      </w:r>
      <w:r w:rsidRPr="005D142F">
        <w:t>easy wins</w:t>
      </w:r>
      <w:r>
        <w:t>”</w:t>
      </w:r>
      <w:r w:rsidRPr="005D142F">
        <w:t xml:space="preserve"> (e.g. GUI layout, session handling)</w:t>
      </w:r>
    </w:p>
    <w:p w14:paraId="5839D082" w14:textId="0BF1BEC2" w:rsidR="005D142F" w:rsidRPr="005D142F" w:rsidRDefault="005D142F" w:rsidP="005D142F">
      <w:pPr>
        <w:numPr>
          <w:ilvl w:val="0"/>
          <w:numId w:val="22"/>
        </w:numPr>
      </w:pPr>
      <w:r w:rsidRPr="005D142F">
        <w:t xml:space="preserve">Validated that all Part 1 requirements were met </w:t>
      </w:r>
      <w:r>
        <w:t>and/</w:t>
      </w:r>
      <w:r w:rsidRPr="005D142F">
        <w:t>or exceeded</w:t>
      </w:r>
    </w:p>
    <w:p w14:paraId="429895B2" w14:textId="6F339556" w:rsidR="005D142F" w:rsidRDefault="005D142F" w:rsidP="005D142F">
      <w:pPr>
        <w:numPr>
          <w:ilvl w:val="0"/>
          <w:numId w:val="22"/>
        </w:numPr>
      </w:pPr>
      <w:r w:rsidRPr="005D142F">
        <w:t>Officially transitioned into documentation mode to prepare the final submission</w:t>
      </w:r>
    </w:p>
    <w:p w14:paraId="6CDBAF03" w14:textId="77777777" w:rsidR="005D142F" w:rsidRPr="005D142F" w:rsidRDefault="005D142F" w:rsidP="005D142F"/>
    <w:p w14:paraId="4AB77FDD" w14:textId="47D3C160" w:rsidR="005D142F" w:rsidRPr="005D142F" w:rsidRDefault="005D142F" w:rsidP="005D142F">
      <w:pPr>
        <w:pStyle w:val="Heading2"/>
      </w:pPr>
      <w:bookmarkStart w:id="41" w:name="_Toc208211775"/>
      <w:r w:rsidRPr="005D142F">
        <w:t xml:space="preserve">Phase </w:t>
      </w:r>
      <w:r>
        <w:t>8</w:t>
      </w:r>
      <w:r w:rsidRPr="005D142F">
        <w:t>: Documentation &amp; Handover</w:t>
      </w:r>
      <w:bookmarkEnd w:id="41"/>
    </w:p>
    <w:p w14:paraId="7CB11F2B" w14:textId="38475811" w:rsidR="005D142F" w:rsidRPr="005D142F" w:rsidRDefault="005D142F" w:rsidP="005D142F">
      <w:r w:rsidRPr="005D142F">
        <w:rPr>
          <w:b/>
          <w:bCs/>
        </w:rPr>
        <w:t xml:space="preserve">Milestone </w:t>
      </w:r>
      <w:r>
        <w:rPr>
          <w:b/>
          <w:bCs/>
        </w:rPr>
        <w:t>8</w:t>
      </w:r>
      <w:r w:rsidRPr="005D142F">
        <w:rPr>
          <w:b/>
          <w:bCs/>
        </w:rPr>
        <w:t>.1 – Draft Documentation Structure</w:t>
      </w:r>
    </w:p>
    <w:p w14:paraId="3205A550" w14:textId="77777777" w:rsidR="005D142F" w:rsidRPr="005D142F" w:rsidRDefault="005D142F" w:rsidP="005D142F">
      <w:pPr>
        <w:numPr>
          <w:ilvl w:val="0"/>
          <w:numId w:val="23"/>
        </w:numPr>
      </w:pPr>
      <w:r w:rsidRPr="005D142F">
        <w:t>Set up DOCX template: Cover Page, TOC, Sections 1–11</w:t>
      </w:r>
    </w:p>
    <w:p w14:paraId="1DA3CF19" w14:textId="77777777" w:rsidR="005D142F" w:rsidRPr="005D142F" w:rsidRDefault="005D142F" w:rsidP="005D142F">
      <w:pPr>
        <w:numPr>
          <w:ilvl w:val="0"/>
          <w:numId w:val="23"/>
        </w:numPr>
      </w:pPr>
      <w:r w:rsidRPr="005D142F">
        <w:t>Outline key sections (Intro, System Overview, DB Design, etc.)</w:t>
      </w:r>
    </w:p>
    <w:p w14:paraId="44B10FDB" w14:textId="77777777" w:rsidR="00CC63CB" w:rsidRDefault="00CC63CB" w:rsidP="005D142F">
      <w:pPr>
        <w:rPr>
          <w:b/>
          <w:bCs/>
        </w:rPr>
      </w:pPr>
    </w:p>
    <w:p w14:paraId="304CAE2D" w14:textId="2B5706EA" w:rsidR="005D142F" w:rsidRPr="005D142F" w:rsidRDefault="005D142F" w:rsidP="005D142F">
      <w:r w:rsidRPr="005D142F">
        <w:rPr>
          <w:b/>
          <w:bCs/>
        </w:rPr>
        <w:lastRenderedPageBreak/>
        <w:t xml:space="preserve">Milestone </w:t>
      </w:r>
      <w:r>
        <w:rPr>
          <w:b/>
          <w:bCs/>
        </w:rPr>
        <w:t>8</w:t>
      </w:r>
      <w:r w:rsidRPr="005D142F">
        <w:rPr>
          <w:b/>
          <w:bCs/>
        </w:rPr>
        <w:t>.2 – Populate Content &amp; Finalize</w:t>
      </w:r>
    </w:p>
    <w:p w14:paraId="08C2C1C1" w14:textId="77777777" w:rsidR="005D142F" w:rsidRPr="005D142F" w:rsidRDefault="005D142F" w:rsidP="005D142F">
      <w:pPr>
        <w:numPr>
          <w:ilvl w:val="0"/>
          <w:numId w:val="24"/>
        </w:numPr>
      </w:pPr>
      <w:r w:rsidRPr="005D142F">
        <w:t>Capture screenshots of login, dashboards, forms, status history</w:t>
      </w:r>
    </w:p>
    <w:p w14:paraId="328FAE94" w14:textId="108995DA" w:rsidR="005D142F" w:rsidRPr="005D142F" w:rsidRDefault="005D142F" w:rsidP="005D142F">
      <w:pPr>
        <w:numPr>
          <w:ilvl w:val="0"/>
          <w:numId w:val="24"/>
        </w:numPr>
      </w:pPr>
      <w:r w:rsidRPr="005D142F">
        <w:t>Insert ERD, UML class diagram, SQL snippets</w:t>
      </w:r>
      <w:r>
        <w:t xml:space="preserve"> where necessary</w:t>
      </w:r>
    </w:p>
    <w:p w14:paraId="4D2936B6" w14:textId="77777777" w:rsidR="005D142F" w:rsidRPr="005D142F" w:rsidRDefault="005D142F" w:rsidP="005D142F">
      <w:pPr>
        <w:numPr>
          <w:ilvl w:val="0"/>
          <w:numId w:val="24"/>
        </w:numPr>
      </w:pPr>
      <w:r w:rsidRPr="005D142F">
        <w:t>Write reflections (challenges, solutions, next steps)</w:t>
      </w:r>
    </w:p>
    <w:p w14:paraId="4124C0E1" w14:textId="77777777" w:rsidR="005D142F" w:rsidRPr="005D142F" w:rsidRDefault="005D142F" w:rsidP="005D142F">
      <w:pPr>
        <w:numPr>
          <w:ilvl w:val="0"/>
          <w:numId w:val="24"/>
        </w:numPr>
      </w:pPr>
      <w:r w:rsidRPr="005D142F">
        <w:t>Proofread, format, and commit “Part 1 Documentation Complete”</w:t>
      </w:r>
    </w:p>
    <w:p w14:paraId="2533139D" w14:textId="77777777" w:rsidR="005D142F" w:rsidRDefault="005D142F"/>
    <w:p w14:paraId="72CF24AD" w14:textId="77777777" w:rsidR="005D142F" w:rsidRDefault="005D142F"/>
    <w:p w14:paraId="2C5ECFA4" w14:textId="77777777" w:rsidR="005D142F" w:rsidRDefault="005D142F"/>
    <w:p w14:paraId="5A4EDE18" w14:textId="0FBEF8E3" w:rsidR="005D142F" w:rsidRDefault="005D142F">
      <w:pPr>
        <w:rPr>
          <w:rFonts w:eastAsiaTheme="majorEastAsia" w:cstheme="majorBidi"/>
          <w:color w:val="0F4761" w:themeColor="accent1" w:themeShade="BF"/>
          <w:sz w:val="40"/>
          <w:szCs w:val="40"/>
        </w:rPr>
      </w:pPr>
      <w:r>
        <w:br w:type="page"/>
      </w:r>
    </w:p>
    <w:p w14:paraId="670C9478" w14:textId="12EAF1E7" w:rsidR="00002F78" w:rsidRDefault="00054E44" w:rsidP="00054E44">
      <w:pPr>
        <w:pStyle w:val="Heading1"/>
        <w:rPr>
          <w:rFonts w:ascii="Century Gothic" w:hAnsi="Century Gothic"/>
        </w:rPr>
      </w:pPr>
      <w:bookmarkStart w:id="42" w:name="_Toc208211776"/>
      <w:r w:rsidRPr="00A25A6F">
        <w:rPr>
          <w:rFonts w:ascii="Century Gothic" w:hAnsi="Century Gothic"/>
        </w:rPr>
        <w:lastRenderedPageBreak/>
        <w:t>Timeline Summary</w:t>
      </w:r>
      <w:bookmarkEnd w:id="42"/>
    </w:p>
    <w:p w14:paraId="2BDD0980" w14:textId="7BF2C2EB" w:rsidR="005D142F" w:rsidRDefault="005D142F" w:rsidP="005D142F">
      <w:r>
        <w:t>Dropping the formal report tone for a minute, I must clarify something about myself. I tend not to stick to timelines like this, I prefer to do bursts of work with periods of “nothing” in between. I will create a timeline for the project based on the work I have done and have yet to do but realistically I won’t be following it. It is near impossible to convert my way of working into a timeline and it is definitely impossible to predict what my schedule will look like in the coming parts. Consider the timeline below an example of a normal developers mindset and abilities and an exercise in my ability to understand and create project timelines. Hence, the work distribution for part 1 is not accurate to how it actually went down but an accurate timeline would not meet requirements.</w:t>
      </w:r>
    </w:p>
    <w:p w14:paraId="5B7DAEF8" w14:textId="5EA3F0A6" w:rsidR="005D142F" w:rsidRPr="005D142F" w:rsidRDefault="005D142F" w:rsidP="005D142F">
      <w:pPr>
        <w:pStyle w:val="Heading2"/>
      </w:pPr>
      <w:bookmarkStart w:id="43" w:name="_Toc208211777"/>
      <w:r w:rsidRPr="005D142F">
        <w:t>Part 1: Core Functionality &amp; Foundation</w:t>
      </w:r>
      <w:bookmarkEnd w:id="43"/>
    </w:p>
    <w:p w14:paraId="2A749472" w14:textId="77777777" w:rsidR="005D142F" w:rsidRDefault="005D142F" w:rsidP="005D142F">
      <w:r w:rsidRPr="005D142F">
        <w:rPr>
          <w:b/>
          <w:bCs/>
        </w:rPr>
        <w:t>Duration</w:t>
      </w:r>
      <w:r w:rsidRPr="005D142F">
        <w:t xml:space="preserve">: 4 August – 9 September </w:t>
      </w:r>
    </w:p>
    <w:p w14:paraId="7FAE3595" w14:textId="285A4778" w:rsidR="005D142F" w:rsidRPr="005D142F" w:rsidRDefault="005D142F" w:rsidP="005D142F">
      <w:r w:rsidRPr="005D142F">
        <w:rPr>
          <w:b/>
          <w:bCs/>
        </w:rPr>
        <w:t>Goal</w:t>
      </w:r>
      <w:r w:rsidRPr="005D142F">
        <w:t>: Build a working system with login, claim submission, coordinator review, and database structure</w:t>
      </w:r>
    </w:p>
    <w:p w14:paraId="594A9EFF" w14:textId="77777777" w:rsidR="005D142F" w:rsidRPr="005D142F" w:rsidRDefault="005D142F" w:rsidP="005D142F">
      <w:pPr>
        <w:rPr>
          <w:b/>
          <w:bCs/>
        </w:rPr>
      </w:pPr>
      <w:r w:rsidRPr="005D142F">
        <w:rPr>
          <w:b/>
          <w:bCs/>
        </w:rPr>
        <w:t xml:space="preserve">Week 1 (Aug 4–10): Project </w:t>
      </w:r>
      <w:proofErr w:type="spellStart"/>
      <w:r w:rsidRPr="005D142F">
        <w:rPr>
          <w:b/>
          <w:bCs/>
        </w:rPr>
        <w:t>Kickoff</w:t>
      </w:r>
      <w:proofErr w:type="spellEnd"/>
    </w:p>
    <w:p w14:paraId="1EC27EDF" w14:textId="77777777" w:rsidR="005D142F" w:rsidRPr="005D142F" w:rsidRDefault="005D142F" w:rsidP="005D142F">
      <w:pPr>
        <w:numPr>
          <w:ilvl w:val="0"/>
          <w:numId w:val="76"/>
        </w:numPr>
      </w:pPr>
      <w:r w:rsidRPr="005D142F">
        <w:t>Set up ASP.NET Core MVC project</w:t>
      </w:r>
    </w:p>
    <w:p w14:paraId="2689E982" w14:textId="77777777" w:rsidR="005D142F" w:rsidRPr="005D142F" w:rsidRDefault="005D142F" w:rsidP="005D142F">
      <w:pPr>
        <w:numPr>
          <w:ilvl w:val="0"/>
          <w:numId w:val="76"/>
        </w:numPr>
      </w:pPr>
      <w:r w:rsidRPr="005D142F">
        <w:t>Create GitHub repo and commit scaffolding</w:t>
      </w:r>
    </w:p>
    <w:p w14:paraId="13CFF86C" w14:textId="77777777" w:rsidR="005D142F" w:rsidRPr="005D142F" w:rsidRDefault="005D142F" w:rsidP="005D142F">
      <w:pPr>
        <w:numPr>
          <w:ilvl w:val="0"/>
          <w:numId w:val="76"/>
        </w:numPr>
      </w:pPr>
      <w:r w:rsidRPr="005D142F">
        <w:t>Define initial models (User, Claim) and link SQL Server</w:t>
      </w:r>
    </w:p>
    <w:p w14:paraId="2C79F2B2" w14:textId="77777777" w:rsidR="005D142F" w:rsidRPr="005D142F" w:rsidRDefault="005D142F" w:rsidP="005D142F">
      <w:pPr>
        <w:rPr>
          <w:b/>
          <w:bCs/>
        </w:rPr>
      </w:pPr>
      <w:r w:rsidRPr="005D142F">
        <w:rPr>
          <w:b/>
          <w:bCs/>
        </w:rPr>
        <w:t>Week 2–3 (Aug 11–24): Authentication &amp; Claim Submission</w:t>
      </w:r>
    </w:p>
    <w:p w14:paraId="5D6057A0" w14:textId="77777777" w:rsidR="005D142F" w:rsidRPr="005D142F" w:rsidRDefault="005D142F" w:rsidP="005D142F">
      <w:pPr>
        <w:numPr>
          <w:ilvl w:val="0"/>
          <w:numId w:val="77"/>
        </w:numPr>
      </w:pPr>
      <w:r w:rsidRPr="005D142F">
        <w:t>Build login form and session logic</w:t>
      </w:r>
    </w:p>
    <w:p w14:paraId="540E8178" w14:textId="77777777" w:rsidR="005D142F" w:rsidRPr="005D142F" w:rsidRDefault="005D142F" w:rsidP="005D142F">
      <w:pPr>
        <w:numPr>
          <w:ilvl w:val="0"/>
          <w:numId w:val="77"/>
        </w:numPr>
      </w:pPr>
      <w:r w:rsidRPr="005D142F">
        <w:t>Implement lecturer dashboard and claim form</w:t>
      </w:r>
    </w:p>
    <w:p w14:paraId="4B89CB75" w14:textId="77777777" w:rsidR="005D142F" w:rsidRPr="005D142F" w:rsidRDefault="005D142F" w:rsidP="005D142F">
      <w:pPr>
        <w:numPr>
          <w:ilvl w:val="0"/>
          <w:numId w:val="77"/>
        </w:numPr>
      </w:pPr>
      <w:r w:rsidRPr="005D142F">
        <w:t>Seed test users and validate login flow</w:t>
      </w:r>
    </w:p>
    <w:p w14:paraId="004F32CE" w14:textId="77777777" w:rsidR="005D142F" w:rsidRPr="005D142F" w:rsidRDefault="005D142F" w:rsidP="005D142F">
      <w:pPr>
        <w:rPr>
          <w:b/>
          <w:bCs/>
        </w:rPr>
      </w:pPr>
      <w:r w:rsidRPr="005D142F">
        <w:rPr>
          <w:b/>
          <w:bCs/>
        </w:rPr>
        <w:t>Week 4 (Aug 25–31): Coordinator Review &amp; Status Logging</w:t>
      </w:r>
    </w:p>
    <w:p w14:paraId="795CC081" w14:textId="77777777" w:rsidR="005D142F" w:rsidRPr="005D142F" w:rsidRDefault="005D142F" w:rsidP="005D142F">
      <w:pPr>
        <w:numPr>
          <w:ilvl w:val="0"/>
          <w:numId w:val="78"/>
        </w:numPr>
      </w:pPr>
      <w:r w:rsidRPr="005D142F">
        <w:t>Create coordinator dashboard</w:t>
      </w:r>
    </w:p>
    <w:p w14:paraId="7652137E" w14:textId="77777777" w:rsidR="005D142F" w:rsidRPr="005D142F" w:rsidRDefault="005D142F" w:rsidP="005D142F">
      <w:pPr>
        <w:numPr>
          <w:ilvl w:val="0"/>
          <w:numId w:val="78"/>
        </w:numPr>
      </w:pPr>
      <w:r w:rsidRPr="005D142F">
        <w:t xml:space="preserve">Add approval/denial logic and </w:t>
      </w:r>
      <w:proofErr w:type="spellStart"/>
      <w:r w:rsidRPr="005D142F">
        <w:t>ClaimStatusLog</w:t>
      </w:r>
      <w:proofErr w:type="spellEnd"/>
    </w:p>
    <w:p w14:paraId="45C2AFF3" w14:textId="77777777" w:rsidR="005D142F" w:rsidRPr="005D142F" w:rsidRDefault="005D142F" w:rsidP="005D142F">
      <w:pPr>
        <w:numPr>
          <w:ilvl w:val="0"/>
          <w:numId w:val="78"/>
        </w:numPr>
      </w:pPr>
      <w:r w:rsidRPr="005D142F">
        <w:t>Test full claim lifecycle</w:t>
      </w:r>
    </w:p>
    <w:p w14:paraId="58E4DBC3" w14:textId="77777777" w:rsidR="005D142F" w:rsidRPr="005D142F" w:rsidRDefault="005D142F" w:rsidP="005D142F">
      <w:pPr>
        <w:rPr>
          <w:b/>
          <w:bCs/>
        </w:rPr>
      </w:pPr>
      <w:r w:rsidRPr="005D142F">
        <w:rPr>
          <w:b/>
          <w:bCs/>
        </w:rPr>
        <w:t>Week 5 (Sept 1–7): Schema Refactor &amp; Final Polish</w:t>
      </w:r>
    </w:p>
    <w:p w14:paraId="5ECFA38D" w14:textId="77777777" w:rsidR="005D142F" w:rsidRPr="005D142F" w:rsidRDefault="005D142F" w:rsidP="005D142F">
      <w:pPr>
        <w:numPr>
          <w:ilvl w:val="0"/>
          <w:numId w:val="79"/>
        </w:numPr>
      </w:pPr>
      <w:r w:rsidRPr="005D142F">
        <w:t xml:space="preserve">Switch to </w:t>
      </w:r>
      <w:proofErr w:type="spellStart"/>
      <w:r w:rsidRPr="005D142F">
        <w:t>EmployeeNumber</w:t>
      </w:r>
      <w:proofErr w:type="spellEnd"/>
      <w:r w:rsidRPr="005D142F">
        <w:t xml:space="preserve"> as PK</w:t>
      </w:r>
    </w:p>
    <w:p w14:paraId="5EC23EA6" w14:textId="77777777" w:rsidR="005D142F" w:rsidRPr="005D142F" w:rsidRDefault="005D142F" w:rsidP="005D142F">
      <w:pPr>
        <w:numPr>
          <w:ilvl w:val="0"/>
          <w:numId w:val="79"/>
        </w:numPr>
      </w:pPr>
      <w:r w:rsidRPr="005D142F">
        <w:t>Rebuild EF relationships and fix migrations</w:t>
      </w:r>
    </w:p>
    <w:p w14:paraId="5CEA4BC2" w14:textId="77777777" w:rsidR="005D142F" w:rsidRPr="005D142F" w:rsidRDefault="005D142F" w:rsidP="005D142F">
      <w:pPr>
        <w:numPr>
          <w:ilvl w:val="0"/>
          <w:numId w:val="79"/>
        </w:numPr>
      </w:pPr>
      <w:r w:rsidRPr="005D142F">
        <w:t>Add full name display and finalize UI</w:t>
      </w:r>
    </w:p>
    <w:p w14:paraId="23692912" w14:textId="77777777" w:rsidR="005D142F" w:rsidRPr="005D142F" w:rsidRDefault="005D142F" w:rsidP="005D142F">
      <w:pPr>
        <w:rPr>
          <w:b/>
          <w:bCs/>
        </w:rPr>
      </w:pPr>
      <w:r w:rsidRPr="005D142F">
        <w:rPr>
          <w:b/>
          <w:bCs/>
        </w:rPr>
        <w:t>Week 6 (Sept 8–9): Scope Reflection &amp; Documentation</w:t>
      </w:r>
    </w:p>
    <w:p w14:paraId="145957FB" w14:textId="77777777" w:rsidR="005D142F" w:rsidRPr="005D142F" w:rsidRDefault="005D142F" w:rsidP="005D142F">
      <w:pPr>
        <w:numPr>
          <w:ilvl w:val="0"/>
          <w:numId w:val="80"/>
        </w:numPr>
      </w:pPr>
      <w:r w:rsidRPr="005D142F">
        <w:t>Acknowledge scope creep and stop coding</w:t>
      </w:r>
    </w:p>
    <w:p w14:paraId="4290F3C0" w14:textId="77777777" w:rsidR="005D142F" w:rsidRPr="005D142F" w:rsidRDefault="005D142F" w:rsidP="005D142F">
      <w:pPr>
        <w:numPr>
          <w:ilvl w:val="0"/>
          <w:numId w:val="80"/>
        </w:numPr>
      </w:pPr>
      <w:r w:rsidRPr="005D142F">
        <w:lastRenderedPageBreak/>
        <w:t>Begin documentation and screenshot capture</w:t>
      </w:r>
    </w:p>
    <w:p w14:paraId="4DE3F619" w14:textId="77777777" w:rsidR="005D142F" w:rsidRPr="005D142F" w:rsidRDefault="005D142F" w:rsidP="005D142F">
      <w:pPr>
        <w:numPr>
          <w:ilvl w:val="0"/>
          <w:numId w:val="80"/>
        </w:numPr>
      </w:pPr>
      <w:r w:rsidRPr="005D142F">
        <w:t>Submit Part 1</w:t>
      </w:r>
    </w:p>
    <w:p w14:paraId="3D6505C2" w14:textId="202EBB3D" w:rsidR="005D142F" w:rsidRPr="005D142F" w:rsidRDefault="005D142F" w:rsidP="005D142F">
      <w:pPr>
        <w:pStyle w:val="Heading2"/>
      </w:pPr>
      <w:bookmarkStart w:id="44" w:name="_Toc208211778"/>
      <w:r w:rsidRPr="005D142F">
        <w:t>Part 2: Feature Expansion &amp; Usability</w:t>
      </w:r>
      <w:bookmarkEnd w:id="44"/>
    </w:p>
    <w:p w14:paraId="4E74B4FD" w14:textId="77777777" w:rsidR="005D142F" w:rsidRDefault="005D142F" w:rsidP="005D142F">
      <w:r w:rsidRPr="005D142F">
        <w:rPr>
          <w:b/>
          <w:bCs/>
        </w:rPr>
        <w:t>Duration</w:t>
      </w:r>
      <w:r w:rsidRPr="005D142F">
        <w:t xml:space="preserve">: 10 September – 24 October </w:t>
      </w:r>
    </w:p>
    <w:p w14:paraId="679AB3CC" w14:textId="26FCE1F1" w:rsidR="005D142F" w:rsidRPr="005D142F" w:rsidRDefault="005D142F" w:rsidP="005D142F">
      <w:r w:rsidRPr="005D142F">
        <w:rPr>
          <w:b/>
          <w:bCs/>
        </w:rPr>
        <w:t>Goal</w:t>
      </w:r>
      <w:r w:rsidRPr="005D142F">
        <w:t>: Add advanced features, polish UI, and improve user experience</w:t>
      </w:r>
    </w:p>
    <w:p w14:paraId="34F08E86" w14:textId="77777777" w:rsidR="005D142F" w:rsidRPr="005D142F" w:rsidRDefault="005D142F" w:rsidP="005D142F">
      <w:pPr>
        <w:rPr>
          <w:b/>
          <w:bCs/>
        </w:rPr>
      </w:pPr>
      <w:r w:rsidRPr="005D142F">
        <w:rPr>
          <w:b/>
          <w:bCs/>
        </w:rPr>
        <w:t>Week 1–2 (Sept 10–23): Planning &amp; Prioritization</w:t>
      </w:r>
    </w:p>
    <w:p w14:paraId="0B98765C" w14:textId="77777777" w:rsidR="005D142F" w:rsidRPr="005D142F" w:rsidRDefault="005D142F" w:rsidP="005D142F">
      <w:pPr>
        <w:numPr>
          <w:ilvl w:val="0"/>
          <w:numId w:val="81"/>
        </w:numPr>
      </w:pPr>
      <w:r w:rsidRPr="005D142F">
        <w:t>Review Part 2 brief</w:t>
      </w:r>
    </w:p>
    <w:p w14:paraId="73016C6E" w14:textId="77777777" w:rsidR="005D142F" w:rsidRPr="005D142F" w:rsidRDefault="005D142F" w:rsidP="005D142F">
      <w:pPr>
        <w:numPr>
          <w:ilvl w:val="0"/>
          <w:numId w:val="81"/>
        </w:numPr>
      </w:pPr>
      <w:r w:rsidRPr="005D142F">
        <w:t>Choose features: file uploads, search/filtering, summary views</w:t>
      </w:r>
    </w:p>
    <w:p w14:paraId="18A99CF8" w14:textId="77777777" w:rsidR="005D142F" w:rsidRPr="005D142F" w:rsidRDefault="005D142F" w:rsidP="005D142F">
      <w:pPr>
        <w:numPr>
          <w:ilvl w:val="0"/>
          <w:numId w:val="81"/>
        </w:numPr>
      </w:pPr>
      <w:r w:rsidRPr="005D142F">
        <w:t>Sketch UI changes and database extensions</w:t>
      </w:r>
    </w:p>
    <w:p w14:paraId="3DF783E0" w14:textId="77777777" w:rsidR="005D142F" w:rsidRPr="005D142F" w:rsidRDefault="005D142F" w:rsidP="005D142F">
      <w:pPr>
        <w:rPr>
          <w:b/>
          <w:bCs/>
        </w:rPr>
      </w:pPr>
      <w:r w:rsidRPr="005D142F">
        <w:rPr>
          <w:b/>
          <w:bCs/>
        </w:rPr>
        <w:t>Week 3–4 (Sept 24–Oct 7): Feature Development</w:t>
      </w:r>
    </w:p>
    <w:p w14:paraId="5B8B018A" w14:textId="77777777" w:rsidR="005D142F" w:rsidRPr="005D142F" w:rsidRDefault="005D142F" w:rsidP="005D142F">
      <w:pPr>
        <w:numPr>
          <w:ilvl w:val="0"/>
          <w:numId w:val="82"/>
        </w:numPr>
      </w:pPr>
      <w:r w:rsidRPr="005D142F">
        <w:t>Implement document upload for claims</w:t>
      </w:r>
    </w:p>
    <w:p w14:paraId="7EC6EAD0" w14:textId="77777777" w:rsidR="005D142F" w:rsidRPr="005D142F" w:rsidRDefault="005D142F" w:rsidP="005D142F">
      <w:pPr>
        <w:numPr>
          <w:ilvl w:val="0"/>
          <w:numId w:val="82"/>
        </w:numPr>
      </w:pPr>
      <w:r w:rsidRPr="005D142F">
        <w:t>Add dashboard filtering (by month, type, status)</w:t>
      </w:r>
    </w:p>
    <w:p w14:paraId="302B2C0B" w14:textId="77777777" w:rsidR="005D142F" w:rsidRPr="005D142F" w:rsidRDefault="005D142F" w:rsidP="005D142F">
      <w:pPr>
        <w:numPr>
          <w:ilvl w:val="0"/>
          <w:numId w:val="82"/>
        </w:numPr>
      </w:pPr>
      <w:r w:rsidRPr="005D142F">
        <w:t>Create summary views (e.g. total hours, earnings)</w:t>
      </w:r>
    </w:p>
    <w:p w14:paraId="03456CDA" w14:textId="77777777" w:rsidR="005D142F" w:rsidRPr="005D142F" w:rsidRDefault="005D142F" w:rsidP="005D142F">
      <w:pPr>
        <w:rPr>
          <w:b/>
          <w:bCs/>
        </w:rPr>
      </w:pPr>
      <w:r w:rsidRPr="005D142F">
        <w:rPr>
          <w:b/>
          <w:bCs/>
        </w:rPr>
        <w:t>Week 5–6 (Oct 8–17): Manager Role &amp; Reporting</w:t>
      </w:r>
    </w:p>
    <w:p w14:paraId="196DAC48" w14:textId="77777777" w:rsidR="005D142F" w:rsidRPr="005D142F" w:rsidRDefault="005D142F" w:rsidP="005D142F">
      <w:pPr>
        <w:numPr>
          <w:ilvl w:val="0"/>
          <w:numId w:val="83"/>
        </w:numPr>
      </w:pPr>
      <w:r w:rsidRPr="005D142F">
        <w:t>Activate Manager dashboard</w:t>
      </w:r>
    </w:p>
    <w:p w14:paraId="1F770BC5" w14:textId="77777777" w:rsidR="005D142F" w:rsidRPr="005D142F" w:rsidRDefault="005D142F" w:rsidP="005D142F">
      <w:pPr>
        <w:numPr>
          <w:ilvl w:val="0"/>
          <w:numId w:val="83"/>
        </w:numPr>
      </w:pPr>
      <w:r w:rsidRPr="005D142F">
        <w:t>Add basic reporting tools (claim counts, approval rates)</w:t>
      </w:r>
    </w:p>
    <w:p w14:paraId="350B453B" w14:textId="77777777" w:rsidR="005D142F" w:rsidRPr="005D142F" w:rsidRDefault="005D142F" w:rsidP="005D142F">
      <w:pPr>
        <w:numPr>
          <w:ilvl w:val="0"/>
          <w:numId w:val="83"/>
        </w:numPr>
      </w:pPr>
      <w:r w:rsidRPr="005D142F">
        <w:t>Test across all roles</w:t>
      </w:r>
    </w:p>
    <w:p w14:paraId="0C6BB8E9" w14:textId="77777777" w:rsidR="005D142F" w:rsidRPr="005D142F" w:rsidRDefault="005D142F" w:rsidP="005D142F">
      <w:pPr>
        <w:rPr>
          <w:b/>
          <w:bCs/>
        </w:rPr>
      </w:pPr>
      <w:r w:rsidRPr="005D142F">
        <w:rPr>
          <w:b/>
          <w:bCs/>
        </w:rPr>
        <w:t>Week 7 (Oct 18–23): Final Polish &amp; Documentation</w:t>
      </w:r>
    </w:p>
    <w:p w14:paraId="1BA17945" w14:textId="77777777" w:rsidR="005D142F" w:rsidRPr="005D142F" w:rsidRDefault="005D142F" w:rsidP="005D142F">
      <w:pPr>
        <w:numPr>
          <w:ilvl w:val="0"/>
          <w:numId w:val="84"/>
        </w:numPr>
      </w:pPr>
      <w:r w:rsidRPr="005D142F">
        <w:t>Refine UI layout and accessibility</w:t>
      </w:r>
    </w:p>
    <w:p w14:paraId="1CB60F81" w14:textId="77777777" w:rsidR="005D142F" w:rsidRPr="005D142F" w:rsidRDefault="005D142F" w:rsidP="005D142F">
      <w:pPr>
        <w:numPr>
          <w:ilvl w:val="0"/>
          <w:numId w:val="84"/>
        </w:numPr>
      </w:pPr>
      <w:r w:rsidRPr="005D142F">
        <w:t>Capture screenshots of new features</w:t>
      </w:r>
    </w:p>
    <w:p w14:paraId="0F7D8DA0" w14:textId="77777777" w:rsidR="005D142F" w:rsidRPr="005D142F" w:rsidRDefault="005D142F" w:rsidP="005D142F">
      <w:pPr>
        <w:numPr>
          <w:ilvl w:val="0"/>
          <w:numId w:val="84"/>
        </w:numPr>
      </w:pPr>
      <w:r w:rsidRPr="005D142F">
        <w:t>Update documentation and submit Part 2</w:t>
      </w:r>
    </w:p>
    <w:p w14:paraId="5EAEEAB8" w14:textId="03562FFC" w:rsidR="005D142F" w:rsidRPr="005D142F" w:rsidRDefault="005D142F" w:rsidP="005D142F">
      <w:pPr>
        <w:pStyle w:val="Heading2"/>
      </w:pPr>
      <w:bookmarkStart w:id="45" w:name="_Toc208211779"/>
      <w:r w:rsidRPr="005D142F">
        <w:t>Part 3: Reflection &amp; Presentation</w:t>
      </w:r>
      <w:bookmarkEnd w:id="45"/>
    </w:p>
    <w:p w14:paraId="3F12770D" w14:textId="77777777" w:rsidR="005D142F" w:rsidRDefault="005D142F" w:rsidP="005D142F">
      <w:r w:rsidRPr="005D142F">
        <w:rPr>
          <w:b/>
          <w:bCs/>
        </w:rPr>
        <w:t>Duration</w:t>
      </w:r>
      <w:r w:rsidRPr="005D142F">
        <w:t xml:space="preserve">: 25 October – 21 November </w:t>
      </w:r>
    </w:p>
    <w:p w14:paraId="776F8C80" w14:textId="34B5D754" w:rsidR="005D142F" w:rsidRPr="005D142F" w:rsidRDefault="005D142F" w:rsidP="005D142F">
      <w:r w:rsidRPr="005D142F">
        <w:rPr>
          <w:b/>
          <w:bCs/>
        </w:rPr>
        <w:t>Goal</w:t>
      </w:r>
      <w:r w:rsidRPr="005D142F">
        <w:t>: Reflect on the full journey and present your work professionally</w:t>
      </w:r>
    </w:p>
    <w:p w14:paraId="0D6E0DC7" w14:textId="77777777" w:rsidR="005D142F" w:rsidRPr="005D142F" w:rsidRDefault="005D142F" w:rsidP="005D142F">
      <w:pPr>
        <w:rPr>
          <w:b/>
          <w:bCs/>
        </w:rPr>
      </w:pPr>
      <w:r w:rsidRPr="005D142F">
        <w:rPr>
          <w:b/>
          <w:bCs/>
        </w:rPr>
        <w:t>Week 1–2 (Oct 25–Nov 7): Reflection Writing</w:t>
      </w:r>
    </w:p>
    <w:p w14:paraId="521347C2" w14:textId="77777777" w:rsidR="005D142F" w:rsidRPr="005D142F" w:rsidRDefault="005D142F" w:rsidP="005D142F">
      <w:pPr>
        <w:numPr>
          <w:ilvl w:val="0"/>
          <w:numId w:val="85"/>
        </w:numPr>
      </w:pPr>
      <w:r w:rsidRPr="005D142F">
        <w:t>Document challenges, wins, and lessons learned</w:t>
      </w:r>
    </w:p>
    <w:p w14:paraId="48B4CDB8" w14:textId="6D2B9727" w:rsidR="005D142F" w:rsidRPr="005D142F" w:rsidRDefault="00D314D6" w:rsidP="005D142F">
      <w:pPr>
        <w:numPr>
          <w:ilvl w:val="0"/>
          <w:numId w:val="85"/>
        </w:numPr>
      </w:pPr>
      <w:r>
        <w:t xml:space="preserve">Point out </w:t>
      </w:r>
      <w:r w:rsidR="005D142F" w:rsidRPr="005D142F">
        <w:t>key decisions and growth</w:t>
      </w:r>
    </w:p>
    <w:p w14:paraId="5B44E96E" w14:textId="77777777" w:rsidR="005D142F" w:rsidRPr="005D142F" w:rsidRDefault="005D142F" w:rsidP="005D142F">
      <w:pPr>
        <w:numPr>
          <w:ilvl w:val="0"/>
          <w:numId w:val="85"/>
        </w:numPr>
      </w:pPr>
      <w:r w:rsidRPr="005D142F">
        <w:t>Draft reflection section for submission</w:t>
      </w:r>
    </w:p>
    <w:p w14:paraId="7DBBF5C7" w14:textId="77777777" w:rsidR="005D142F" w:rsidRPr="005D142F" w:rsidRDefault="005D142F" w:rsidP="005D142F">
      <w:pPr>
        <w:rPr>
          <w:b/>
          <w:bCs/>
        </w:rPr>
      </w:pPr>
      <w:r w:rsidRPr="005D142F">
        <w:rPr>
          <w:b/>
          <w:bCs/>
        </w:rPr>
        <w:t>Week 3 (Nov 8–14): Presentation Prep</w:t>
      </w:r>
    </w:p>
    <w:p w14:paraId="2ED0C4D0" w14:textId="77777777" w:rsidR="005D142F" w:rsidRPr="005D142F" w:rsidRDefault="005D142F" w:rsidP="005D142F">
      <w:pPr>
        <w:numPr>
          <w:ilvl w:val="0"/>
          <w:numId w:val="86"/>
        </w:numPr>
      </w:pPr>
      <w:r w:rsidRPr="005D142F">
        <w:lastRenderedPageBreak/>
        <w:t>Build slide deck or summary document</w:t>
      </w:r>
    </w:p>
    <w:p w14:paraId="1A1B1A3C" w14:textId="77777777" w:rsidR="005D142F" w:rsidRPr="005D142F" w:rsidRDefault="005D142F" w:rsidP="005D142F">
      <w:pPr>
        <w:numPr>
          <w:ilvl w:val="0"/>
          <w:numId w:val="86"/>
        </w:numPr>
      </w:pPr>
      <w:r w:rsidRPr="005D142F">
        <w:t>Include screenshots, diagrams, and key takeaways</w:t>
      </w:r>
    </w:p>
    <w:p w14:paraId="1CCA2BE4" w14:textId="77777777" w:rsidR="005D142F" w:rsidRPr="005D142F" w:rsidRDefault="005D142F" w:rsidP="005D142F">
      <w:pPr>
        <w:numPr>
          <w:ilvl w:val="0"/>
          <w:numId w:val="86"/>
        </w:numPr>
      </w:pPr>
      <w:r w:rsidRPr="005D142F">
        <w:t>Practice explaining your system clearly</w:t>
      </w:r>
    </w:p>
    <w:p w14:paraId="1302973B" w14:textId="77777777" w:rsidR="005D142F" w:rsidRPr="005D142F" w:rsidRDefault="005D142F" w:rsidP="005D142F">
      <w:pPr>
        <w:rPr>
          <w:b/>
          <w:bCs/>
        </w:rPr>
      </w:pPr>
      <w:r w:rsidRPr="005D142F">
        <w:rPr>
          <w:b/>
          <w:bCs/>
        </w:rPr>
        <w:t>Week 4 (Nov 15–21): Final Submission</w:t>
      </w:r>
    </w:p>
    <w:p w14:paraId="65707E42" w14:textId="77777777" w:rsidR="005D142F" w:rsidRPr="005D142F" w:rsidRDefault="005D142F" w:rsidP="005D142F">
      <w:pPr>
        <w:numPr>
          <w:ilvl w:val="0"/>
          <w:numId w:val="87"/>
        </w:numPr>
      </w:pPr>
      <w:r w:rsidRPr="005D142F">
        <w:t>Submit all documentation, code, and presentation materials</w:t>
      </w:r>
    </w:p>
    <w:p w14:paraId="27A8A34A" w14:textId="77777777" w:rsidR="005D142F" w:rsidRPr="005D142F" w:rsidRDefault="005D142F" w:rsidP="005D142F">
      <w:pPr>
        <w:numPr>
          <w:ilvl w:val="0"/>
          <w:numId w:val="87"/>
        </w:numPr>
      </w:pPr>
      <w:r w:rsidRPr="005D142F">
        <w:t>Celebrate — full POE complete!</w:t>
      </w:r>
    </w:p>
    <w:p w14:paraId="2B534654" w14:textId="4A038E2F" w:rsidR="00F64404" w:rsidRPr="00A25A6F" w:rsidRDefault="00F64404" w:rsidP="00002F78">
      <w:r w:rsidRPr="00A25A6F">
        <w:br w:type="page"/>
      </w:r>
    </w:p>
    <w:p w14:paraId="3561D311" w14:textId="2E342A2D" w:rsidR="00F64404" w:rsidRPr="00A25A6F" w:rsidRDefault="008E243B" w:rsidP="008E243B">
      <w:pPr>
        <w:pStyle w:val="Title"/>
        <w:jc w:val="center"/>
      </w:pPr>
      <w:bookmarkStart w:id="46" w:name="_Toc205186134"/>
      <w:bookmarkStart w:id="47" w:name="_Toc208211780"/>
      <w:r w:rsidRPr="00A25A6F">
        <w:lastRenderedPageBreak/>
        <w:t>Version Control Summary</w:t>
      </w:r>
      <w:bookmarkEnd w:id="46"/>
      <w:bookmarkEnd w:id="47"/>
    </w:p>
    <w:p w14:paraId="0640BCA1" w14:textId="77777777" w:rsidR="009E540F" w:rsidRPr="00A25A6F" w:rsidRDefault="009E540F" w:rsidP="009E540F">
      <w:pPr>
        <w:pStyle w:val="Heading1"/>
        <w:rPr>
          <w:rFonts w:ascii="Century Gothic" w:hAnsi="Century Gothic"/>
        </w:rPr>
      </w:pPr>
      <w:bookmarkStart w:id="48" w:name="_Toc208211781"/>
      <w:r w:rsidRPr="00A25A6F">
        <w:rPr>
          <w:rFonts w:ascii="Century Gothic" w:hAnsi="Century Gothic"/>
        </w:rPr>
        <w:t>GitHub Setup</w:t>
      </w:r>
      <w:bookmarkEnd w:id="48"/>
    </w:p>
    <w:p w14:paraId="7C910D87" w14:textId="29BB7ED6" w:rsidR="009E540F" w:rsidRDefault="00CC63CB" w:rsidP="009E540F">
      <w:proofErr w:type="spellStart"/>
      <w:r>
        <w:t>Github</w:t>
      </w:r>
      <w:proofErr w:type="spellEnd"/>
      <w:r>
        <w:t xml:space="preserve"> is public and accessible for markers.</w:t>
      </w:r>
    </w:p>
    <w:p w14:paraId="55FD2509" w14:textId="45F8EDA8" w:rsidR="00CC63CB" w:rsidRPr="00A25A6F" w:rsidRDefault="00CC63CB" w:rsidP="009E540F">
      <w:r>
        <w:t xml:space="preserve">Link: </w:t>
      </w:r>
      <w:r w:rsidR="00673884" w:rsidRPr="00673884">
        <w:t>https://github.com/KylahRC/PROG2B_POE_ST10435066.git</w:t>
      </w:r>
    </w:p>
    <w:p w14:paraId="3F437CC3" w14:textId="4DC92799" w:rsidR="009E540F" w:rsidRPr="00A25A6F" w:rsidRDefault="009E540F">
      <w:r w:rsidRPr="00A25A6F">
        <w:br w:type="page"/>
      </w:r>
    </w:p>
    <w:p w14:paraId="63C0F837" w14:textId="77777777" w:rsidR="009E540F" w:rsidRPr="00A25A6F" w:rsidRDefault="009E540F" w:rsidP="009E540F">
      <w:pPr>
        <w:pStyle w:val="Heading1"/>
        <w:rPr>
          <w:rFonts w:ascii="Century Gothic" w:hAnsi="Century Gothic"/>
        </w:rPr>
      </w:pPr>
      <w:bookmarkStart w:id="49" w:name="_Toc208211782"/>
      <w:r w:rsidRPr="00A25A6F">
        <w:rPr>
          <w:rFonts w:ascii="Century Gothic" w:hAnsi="Century Gothic"/>
        </w:rPr>
        <w:lastRenderedPageBreak/>
        <w:t>Commit Strategy</w:t>
      </w:r>
      <w:bookmarkEnd w:id="49"/>
    </w:p>
    <w:p w14:paraId="4F8D1FCD" w14:textId="096045F5" w:rsidR="009E540F" w:rsidRPr="00A25A6F" w:rsidRDefault="00CC63CB">
      <w:r>
        <w:t xml:space="preserve">I will </w:t>
      </w:r>
      <w:r w:rsidR="00AD32F3">
        <w:t xml:space="preserve">usually commit my work after I have made some amount of meaningful progress. </w:t>
      </w:r>
      <w:r w:rsidR="00FD35BE">
        <w:t>I don’t commit too frequently as I often just forget to do so. I try to explain all I’ve done in my commit messages to make up for this.</w:t>
      </w:r>
      <w:r w:rsidR="009E540F" w:rsidRPr="00A25A6F">
        <w:br w:type="page"/>
      </w:r>
    </w:p>
    <w:p w14:paraId="1703AB90" w14:textId="02B3E357" w:rsidR="008E243B" w:rsidRPr="00A25A6F" w:rsidRDefault="008E243B" w:rsidP="008E243B">
      <w:pPr>
        <w:pStyle w:val="Title"/>
        <w:jc w:val="center"/>
      </w:pPr>
      <w:bookmarkStart w:id="50" w:name="_Toc205186135"/>
      <w:bookmarkStart w:id="51" w:name="_Toc208211783"/>
      <w:r w:rsidRPr="00A25A6F">
        <w:lastRenderedPageBreak/>
        <w:t>AI Usage</w:t>
      </w:r>
      <w:bookmarkEnd w:id="50"/>
      <w:bookmarkEnd w:id="51"/>
    </w:p>
    <w:p w14:paraId="71F9876F" w14:textId="1CA9542B" w:rsidR="005D142F" w:rsidRPr="005D142F" w:rsidRDefault="005D142F" w:rsidP="00342433">
      <w:r w:rsidRPr="005D142F">
        <w:t xml:space="preserve">Throughout the development of this POE, I used Microsoft Copilot in a supportive and iterative role, particularly during the planning and documentation phases. Rather than accepting AI-generated content outright, I engaged in a </w:t>
      </w:r>
      <w:r w:rsidR="00FB0E39">
        <w:t xml:space="preserve">(often lengthy) </w:t>
      </w:r>
      <w:r w:rsidRPr="005D142F">
        <w:t xml:space="preserve">back-and-forth process where Copilot offered suggestions, and I refined, questioned, or reshaped them to align with my own understanding and goals. This collaborative </w:t>
      </w:r>
      <w:r w:rsidR="00D314D6">
        <w:t xml:space="preserve">relationship </w:t>
      </w:r>
      <w:r w:rsidRPr="005D142F">
        <w:t xml:space="preserve">reflects the “human-in-the-loop” principle outlined in the IIE033 policy, where students maintain full oversight and control over AI </w:t>
      </w:r>
      <w:r w:rsidRPr="00342433">
        <w:t>contributions</w:t>
      </w:r>
      <w:r w:rsidR="00342433" w:rsidRPr="00342433">
        <w:t xml:space="preserve"> (</w:t>
      </w:r>
      <w:r w:rsidRPr="00342433">
        <w:t>IIE033</w:t>
      </w:r>
      <w:r w:rsidRPr="005D142F">
        <w:t xml:space="preserve"> </w:t>
      </w:r>
      <w:r w:rsidR="00342433">
        <w:t xml:space="preserve">section </w:t>
      </w:r>
      <w:r w:rsidRPr="005D142F">
        <w:t>6.1</w:t>
      </w:r>
      <w:r w:rsidR="00342433">
        <w:t xml:space="preserve">, point </w:t>
      </w:r>
      <w:r w:rsidRPr="005D142F">
        <w:t>7</w:t>
      </w:r>
      <w:r w:rsidR="00342433">
        <w:t>)</w:t>
      </w:r>
      <w:r w:rsidRPr="005D142F">
        <w:t>.</w:t>
      </w:r>
    </w:p>
    <w:p w14:paraId="0CCD9614" w14:textId="426D0AFD" w:rsidR="005D142F" w:rsidRPr="005D142F" w:rsidRDefault="005D142F" w:rsidP="005D142F">
      <w:r w:rsidRPr="005D142F">
        <w:t xml:space="preserve">In technical areas such as database design and Entity Framework configuration, Copilot provided examples and explanations that I evaluated and adapted. While code itself must follow strict syntax to function, I </w:t>
      </w:r>
      <w:r w:rsidR="003524B5">
        <w:t xml:space="preserve">made sure </w:t>
      </w:r>
      <w:r w:rsidRPr="005D142F">
        <w:t>that every implementation was contextually appropriate, tested, and aligned with my own schema decisions. Importantly, Part 1 of the POE did not require any code submission, only GUI design and documentation</w:t>
      </w:r>
      <w:r>
        <w:t>,</w:t>
      </w:r>
      <w:r w:rsidRPr="005D142F">
        <w:t xml:space="preserve"> meaning that all code-related work was done voluntarily to deepen my understanding </w:t>
      </w:r>
      <w:r w:rsidR="00FB0E39">
        <w:t xml:space="preserve">of how the program should feel </w:t>
      </w:r>
      <w:r w:rsidR="00481056">
        <w:t xml:space="preserve">and thus allow me to design it alongside the functionality </w:t>
      </w:r>
      <w:r w:rsidR="00D314D6">
        <w:t xml:space="preserve">while also </w:t>
      </w:r>
      <w:r w:rsidRPr="005D142F">
        <w:t>prepar</w:t>
      </w:r>
      <w:r w:rsidR="00D314D6">
        <w:t>ing</w:t>
      </w:r>
      <w:r w:rsidRPr="005D142F">
        <w:t xml:space="preserve"> for future phases. This reinforces that Copilot’s involvement supported learning</w:t>
      </w:r>
      <w:r w:rsidR="00481056">
        <w:t xml:space="preserve"> as I do not feel we know</w:t>
      </w:r>
      <w:r w:rsidR="00C13ED0">
        <w:t>/have been taught</w:t>
      </w:r>
      <w:r w:rsidR="00481056">
        <w:t xml:space="preserve"> enough </w:t>
      </w:r>
      <w:r w:rsidR="00C13ED0">
        <w:t>to be able to write this kind of program all on our own</w:t>
      </w:r>
      <w:r w:rsidRPr="005D142F">
        <w:t>, not</w:t>
      </w:r>
      <w:r w:rsidR="00C13ED0">
        <w:t xml:space="preserve"> simply</w:t>
      </w:r>
      <w:r w:rsidRPr="005D142F">
        <w:t xml:space="preserve"> assessment completion.</w:t>
      </w:r>
    </w:p>
    <w:p w14:paraId="4FEF8D65" w14:textId="422C70EF" w:rsidR="00F04396" w:rsidRDefault="005D142F" w:rsidP="005D142F">
      <w:r w:rsidRPr="005D142F">
        <w:t xml:space="preserve">In documentation, Copilot helped me structure sections, clarify technical concepts, and reflect on my development process. </w:t>
      </w:r>
      <w:r w:rsidR="00F04396">
        <w:t xml:space="preserve">I do not consciously think about the reasons why I do the things I do when developing a system, so I </w:t>
      </w:r>
      <w:r w:rsidR="0048336B">
        <w:t xml:space="preserve">may ask an AI such as Copilot to help point out the </w:t>
      </w:r>
      <w:r w:rsidR="00F95729">
        <w:t>subconscious</w:t>
      </w:r>
      <w:r w:rsidR="0048336B">
        <w:t xml:space="preserve"> decisions and preferences that </w:t>
      </w:r>
      <w:r w:rsidR="00076B0E">
        <w:t xml:space="preserve">I displayed during my back-and-forth with it. </w:t>
      </w:r>
      <w:r w:rsidR="00373DAB">
        <w:t xml:space="preserve">It has a better memory than I do. I also do not simply take what it says as gospel, I check the </w:t>
      </w:r>
      <w:r w:rsidR="00BD6189">
        <w:t xml:space="preserve">suggestions thoroughly to see if they sound reasonably like something I </w:t>
      </w:r>
      <w:r w:rsidR="00F95729">
        <w:t xml:space="preserve">would do. </w:t>
      </w:r>
    </w:p>
    <w:p w14:paraId="46032E58" w14:textId="67E6429A" w:rsidR="005D142F" w:rsidRPr="007D0E10" w:rsidRDefault="005D142F" w:rsidP="005D142F">
      <w:r w:rsidRPr="005D142F">
        <w:t>I did not label every sentence</w:t>
      </w:r>
      <w:r w:rsidR="00C13ED0">
        <w:t xml:space="preserve"> that Copilot </w:t>
      </w:r>
      <w:r w:rsidR="007D0E10">
        <w:t>was involved with in any way, shape or form</w:t>
      </w:r>
      <w:r w:rsidRPr="005D142F">
        <w:t xml:space="preserve"> individually, but I have disclosed the nature of AI involvement and maintained full authorship over the final content</w:t>
      </w:r>
      <w:r w:rsidR="007D0E10">
        <w:t xml:space="preserve"> under the above heading</w:t>
      </w:r>
      <w:r w:rsidRPr="005D142F">
        <w:t xml:space="preserve">. This aligns with the policy’s emphasis on transparency, ethical responsibility, and pedagogical integrity, </w:t>
      </w:r>
      <w:r w:rsidR="00D314D6">
        <w:t>making sure</w:t>
      </w:r>
      <w:r w:rsidRPr="005D142F">
        <w:t xml:space="preserve"> that AI enhances learning without compromising </w:t>
      </w:r>
      <w:r w:rsidRPr="007D0E10">
        <w:t>originality</w:t>
      </w:r>
      <w:r w:rsidR="007D0E10">
        <w:t xml:space="preserve"> (</w:t>
      </w:r>
      <w:r w:rsidRPr="007D0E10">
        <w:t xml:space="preserve">IIE033 </w:t>
      </w:r>
      <w:r w:rsidR="007D0E10">
        <w:t xml:space="preserve">section </w:t>
      </w:r>
      <w:r w:rsidRPr="007D0E10">
        <w:t>6.2</w:t>
      </w:r>
      <w:r w:rsidR="007D0E10">
        <w:t xml:space="preserve">, point </w:t>
      </w:r>
      <w:r w:rsidRPr="007D0E10">
        <w:t>7</w:t>
      </w:r>
      <w:r w:rsidR="007D0E10">
        <w:t xml:space="preserve"> and</w:t>
      </w:r>
      <w:r w:rsidRPr="007D0E10">
        <w:t xml:space="preserve"> </w:t>
      </w:r>
      <w:r w:rsidR="007D0E10">
        <w:t xml:space="preserve">section </w:t>
      </w:r>
      <w:r w:rsidRPr="007D0E10">
        <w:t>9</w:t>
      </w:r>
      <w:r w:rsidR="007D0E10">
        <w:t xml:space="preserve">, point </w:t>
      </w:r>
      <w:r w:rsidRPr="007D0E10">
        <w:t>7</w:t>
      </w:r>
      <w:r w:rsidR="007D0E10">
        <w:t>)</w:t>
      </w:r>
      <w:r w:rsidRPr="007D0E10">
        <w:t>.</w:t>
      </w:r>
    </w:p>
    <w:p w14:paraId="4ED7DD80" w14:textId="3C9B0C3F" w:rsidR="008E243B" w:rsidRPr="006C3E4D" w:rsidRDefault="008E243B" w:rsidP="009B4EA4"/>
    <w:sectPr w:rsidR="008E243B" w:rsidRPr="006C3E4D" w:rsidSect="004D44C4">
      <w:headerReference w:type="default" r:id="rId24"/>
      <w:footerReference w:type="default" r:id="rId25"/>
      <w:pgSz w:w="11906" w:h="16838"/>
      <w:pgMar w:top="720" w:right="720" w:bottom="720" w:left="720" w:header="454"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24371" w14:textId="77777777" w:rsidR="00FC02C0" w:rsidRPr="00A25A6F" w:rsidRDefault="00FC02C0" w:rsidP="00EF7B12">
      <w:pPr>
        <w:spacing w:after="0" w:line="240" w:lineRule="auto"/>
      </w:pPr>
      <w:r w:rsidRPr="00A25A6F">
        <w:separator/>
      </w:r>
    </w:p>
  </w:endnote>
  <w:endnote w:type="continuationSeparator" w:id="0">
    <w:p w14:paraId="2B422288" w14:textId="77777777" w:rsidR="00FC02C0" w:rsidRPr="00A25A6F" w:rsidRDefault="00FC02C0" w:rsidP="00EF7B12">
      <w:pPr>
        <w:spacing w:after="0" w:line="240" w:lineRule="auto"/>
      </w:pPr>
      <w:r w:rsidRPr="00A25A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042197"/>
      <w:docPartObj>
        <w:docPartGallery w:val="Page Numbers (Bottom of Page)"/>
        <w:docPartUnique/>
      </w:docPartObj>
    </w:sdtPr>
    <w:sdtContent>
      <w:p w14:paraId="100E4E59" w14:textId="73D1821B" w:rsidR="00EF7B12" w:rsidRPr="00A25A6F" w:rsidRDefault="00541C7A" w:rsidP="00EF7B12">
        <w:pPr>
          <w:pStyle w:val="Footer"/>
          <w:jc w:val="center"/>
        </w:pPr>
        <w:r>
          <w:rPr>
            <w:noProof/>
          </w:rPr>
          <w:drawing>
            <wp:anchor distT="0" distB="0" distL="114300" distR="114300" simplePos="0" relativeHeight="251676672" behindDoc="1" locked="0" layoutInCell="1" allowOverlap="1" wp14:anchorId="4779293D" wp14:editId="15E9BB38">
              <wp:simplePos x="0" y="0"/>
              <wp:positionH relativeFrom="column">
                <wp:posOffset>-457200</wp:posOffset>
              </wp:positionH>
              <wp:positionV relativeFrom="paragraph">
                <wp:posOffset>-515620</wp:posOffset>
              </wp:positionV>
              <wp:extent cx="1600200" cy="1113652"/>
              <wp:effectExtent l="0" t="0" r="0" b="0"/>
              <wp:wrapNone/>
              <wp:docPr id="321521802"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H="1" flipV="1">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2ECAACF7" wp14:editId="20A89EF6">
              <wp:simplePos x="0" y="0"/>
              <wp:positionH relativeFrom="column">
                <wp:posOffset>5502910</wp:posOffset>
              </wp:positionH>
              <wp:positionV relativeFrom="paragraph">
                <wp:posOffset>-515620</wp:posOffset>
              </wp:positionV>
              <wp:extent cx="1600200" cy="1113652"/>
              <wp:effectExtent l="0" t="0" r="0" b="0"/>
              <wp:wrapNone/>
              <wp:docPr id="1873476609"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V="1">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sidR="005B3C0D" w:rsidRPr="00A25A6F">
          <w:rPr>
            <w:noProof/>
          </w:rPr>
          <mc:AlternateContent>
            <mc:Choice Requires="wps">
              <w:drawing>
                <wp:anchor distT="0" distB="0" distL="114300" distR="114300" simplePos="0" relativeHeight="251664384" behindDoc="0" locked="0" layoutInCell="1" allowOverlap="1" wp14:anchorId="1EA36D79" wp14:editId="70BBE873">
                  <wp:simplePos x="0" y="0"/>
                  <wp:positionH relativeFrom="column">
                    <wp:posOffset>589280</wp:posOffset>
                  </wp:positionH>
                  <wp:positionV relativeFrom="paragraph">
                    <wp:posOffset>120650</wp:posOffset>
                  </wp:positionV>
                  <wp:extent cx="5467350" cy="54610"/>
                  <wp:effectExtent l="8255" t="12065" r="10795" b="9525"/>
                  <wp:wrapTopAndBottom/>
                  <wp:docPr id="1135318180" name="Flowchart: Decisio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1">
                              <a:lumMod val="100000"/>
                              <a:lumOff val="0"/>
                            </a:schemeClr>
                          </a:solidFill>
                          <a:ln w="9525">
                            <a:solidFill>
                              <a:schemeClr val="accent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EE092" id="_x0000_t110" coordsize="21600,21600" o:spt="110" path="m10800,l,10800,10800,21600,21600,10800xe">
                  <v:stroke joinstyle="miter"/>
                  <v:path gradientshapeok="t" o:connecttype="rect" textboxrect="5400,5400,16200,16200"/>
                </v:shapetype>
                <v:shape id="Flowchart: Decision 35" o:spid="_x0000_s1026" type="#_x0000_t110" style="position:absolute;margin-left:46.4pt;margin-top:9.5pt;width:430.5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" fillcolor="#156082 [3204]" strokecolor="#156082 [3204]">
                  <w10:wrap type="topAndBottom"/>
                </v:shape>
              </w:pict>
            </mc:Fallback>
          </mc:AlternateContent>
        </w:r>
      </w:p>
      <w:p w14:paraId="0FE0697A" w14:textId="77777777" w:rsidR="00EF7B12" w:rsidRPr="00A25A6F" w:rsidRDefault="00EF7B12" w:rsidP="00EF7B12">
        <w:pPr>
          <w:pStyle w:val="Footer"/>
          <w:jc w:val="center"/>
        </w:pPr>
        <w:r w:rsidRPr="00A25A6F">
          <w:fldChar w:fldCharType="begin"/>
        </w:r>
        <w:r w:rsidRPr="00A25A6F">
          <w:instrText xml:space="preserve"> PAGE    \* MERGEFORMAT </w:instrText>
        </w:r>
        <w:r w:rsidRPr="00A25A6F">
          <w:fldChar w:fldCharType="separate"/>
        </w:r>
        <w:r w:rsidRPr="00A25A6F">
          <w:t>1</w:t>
        </w:r>
        <w:r w:rsidRPr="00A25A6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8AC7B" w14:textId="77777777" w:rsidR="00FC02C0" w:rsidRPr="00A25A6F" w:rsidRDefault="00FC02C0" w:rsidP="00EF7B12">
      <w:pPr>
        <w:spacing w:after="0" w:line="240" w:lineRule="auto"/>
      </w:pPr>
      <w:r w:rsidRPr="00A25A6F">
        <w:separator/>
      </w:r>
    </w:p>
  </w:footnote>
  <w:footnote w:type="continuationSeparator" w:id="0">
    <w:p w14:paraId="5D71D71E" w14:textId="77777777" w:rsidR="00FC02C0" w:rsidRPr="00A25A6F" w:rsidRDefault="00FC02C0" w:rsidP="00EF7B12">
      <w:pPr>
        <w:spacing w:after="0" w:line="240" w:lineRule="auto"/>
      </w:pPr>
      <w:r w:rsidRPr="00A25A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0BA63" w14:textId="7DD0621F" w:rsidR="00EF7B12" w:rsidRPr="00A25A6F" w:rsidRDefault="001772FE" w:rsidP="00EF7B12">
    <w:pPr>
      <w:pStyle w:val="Header"/>
      <w:jc w:val="center"/>
      <w:rPr>
        <w:rFonts w:ascii="Arial" w:hAnsi="Arial" w:cs="Arial"/>
      </w:rPr>
    </w:pPr>
    <w:r>
      <w:rPr>
        <w:noProof/>
      </w:rPr>
      <w:drawing>
        <wp:anchor distT="0" distB="0" distL="114300" distR="114300" simplePos="0" relativeHeight="251670528" behindDoc="1" locked="0" layoutInCell="1" allowOverlap="1" wp14:anchorId="66EA7098" wp14:editId="43951819">
          <wp:simplePos x="0" y="0"/>
          <wp:positionH relativeFrom="column">
            <wp:posOffset>-457200</wp:posOffset>
          </wp:positionH>
          <wp:positionV relativeFrom="paragraph">
            <wp:posOffset>-288289</wp:posOffset>
          </wp:positionV>
          <wp:extent cx="1600200" cy="1113652"/>
          <wp:effectExtent l="0" t="0" r="0" b="0"/>
          <wp:wrapNone/>
          <wp:docPr id="268064999"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H="1">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sidR="00541C7A">
      <w:rPr>
        <w:noProof/>
      </w:rPr>
      <w:drawing>
        <wp:anchor distT="0" distB="0" distL="114300" distR="114300" simplePos="0" relativeHeight="251672576" behindDoc="1" locked="0" layoutInCell="1" allowOverlap="1" wp14:anchorId="3E513965" wp14:editId="33A19331">
          <wp:simplePos x="0" y="0"/>
          <wp:positionH relativeFrom="column">
            <wp:posOffset>5502910</wp:posOffset>
          </wp:positionH>
          <wp:positionV relativeFrom="paragraph">
            <wp:posOffset>-290195</wp:posOffset>
          </wp:positionV>
          <wp:extent cx="1600200" cy="1113652"/>
          <wp:effectExtent l="0" t="0" r="0" b="0"/>
          <wp:wrapNone/>
          <wp:docPr id="755564898"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sidR="00EF7B12" w:rsidRPr="00A25A6F">
      <w:rPr>
        <w:rFonts w:ascii="Arial" w:hAnsi="Arial" w:cs="Arial"/>
      </w:rPr>
      <w:t>ST10435066</w:t>
    </w:r>
    <w:r w:rsidR="00EF7B12" w:rsidRPr="00A25A6F">
      <w:rPr>
        <w:rFonts w:ascii="Arial" w:hAnsi="Arial" w:cs="Arial"/>
      </w:rPr>
      <w:tab/>
      <w:t>Kylah Irvine</w:t>
    </w:r>
    <w:r w:rsidR="00EF7B12" w:rsidRPr="00A25A6F">
      <w:rPr>
        <w:rFonts w:ascii="Arial" w:hAnsi="Arial" w:cs="Arial"/>
      </w:rPr>
      <w:tab/>
    </w:r>
    <w:r w:rsidR="001670F6" w:rsidRPr="00A25A6F">
      <w:rPr>
        <w:rFonts w:ascii="Arial" w:hAnsi="Arial" w:cs="Arial"/>
      </w:rPr>
      <w:t>PROG6212</w:t>
    </w:r>
  </w:p>
  <w:p w14:paraId="760B2C5F" w14:textId="77777777" w:rsidR="00EF7B12" w:rsidRPr="00A25A6F" w:rsidRDefault="00EF7B12" w:rsidP="00EF7B12">
    <w:pPr>
      <w:pStyle w:val="Header"/>
      <w:jc w:val="center"/>
      <w:rPr>
        <w:rFonts w:ascii="Arial" w:hAnsi="Arial" w:cs="Arial"/>
      </w:rPr>
    </w:pPr>
  </w:p>
  <w:p w14:paraId="25B2327F" w14:textId="77777777" w:rsidR="00EF7B12" w:rsidRPr="00A25A6F" w:rsidRDefault="00EF7B12" w:rsidP="00EF7B12">
    <w:pPr>
      <w:pStyle w:val="Header"/>
      <w:jc w:val="center"/>
      <w:rPr>
        <w:rFonts w:ascii="Arial" w:hAnsi="Arial" w:cs="Arial"/>
        <w:sz w:val="2"/>
        <w:szCs w:val="2"/>
      </w:rPr>
    </w:pPr>
  </w:p>
  <w:p w14:paraId="404800E3" w14:textId="77777777" w:rsidR="00EF7B12" w:rsidRPr="00A25A6F" w:rsidRDefault="00EF7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D28"/>
    <w:multiLevelType w:val="multilevel"/>
    <w:tmpl w:val="552E2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0306"/>
    <w:multiLevelType w:val="multilevel"/>
    <w:tmpl w:val="7D1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D32EF"/>
    <w:multiLevelType w:val="hybridMultilevel"/>
    <w:tmpl w:val="80BAEA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8AB4961"/>
    <w:multiLevelType w:val="multilevel"/>
    <w:tmpl w:val="8A3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56E91"/>
    <w:multiLevelType w:val="multilevel"/>
    <w:tmpl w:val="0BF4E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C3C18"/>
    <w:multiLevelType w:val="multilevel"/>
    <w:tmpl w:val="2D2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1124A"/>
    <w:multiLevelType w:val="multilevel"/>
    <w:tmpl w:val="978A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042C0"/>
    <w:multiLevelType w:val="multilevel"/>
    <w:tmpl w:val="E2C8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836F5"/>
    <w:multiLevelType w:val="multilevel"/>
    <w:tmpl w:val="244E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805D1"/>
    <w:multiLevelType w:val="multilevel"/>
    <w:tmpl w:val="C66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11E4B"/>
    <w:multiLevelType w:val="multilevel"/>
    <w:tmpl w:val="AD4E3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92031"/>
    <w:multiLevelType w:val="multilevel"/>
    <w:tmpl w:val="5B90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14969"/>
    <w:multiLevelType w:val="multilevel"/>
    <w:tmpl w:val="F8C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36158"/>
    <w:multiLevelType w:val="multilevel"/>
    <w:tmpl w:val="616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65C1F"/>
    <w:multiLevelType w:val="multilevel"/>
    <w:tmpl w:val="A65C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168BD"/>
    <w:multiLevelType w:val="multilevel"/>
    <w:tmpl w:val="F096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811841"/>
    <w:multiLevelType w:val="multilevel"/>
    <w:tmpl w:val="631ED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3432F"/>
    <w:multiLevelType w:val="multilevel"/>
    <w:tmpl w:val="4D72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3C182A"/>
    <w:multiLevelType w:val="multilevel"/>
    <w:tmpl w:val="8F9A7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1A630C"/>
    <w:multiLevelType w:val="multilevel"/>
    <w:tmpl w:val="10B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F54F6"/>
    <w:multiLevelType w:val="multilevel"/>
    <w:tmpl w:val="5F98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134D9"/>
    <w:multiLevelType w:val="multilevel"/>
    <w:tmpl w:val="411EA942"/>
    <w:lvl w:ilvl="0">
      <w:start w:val="1"/>
      <w:numFmt w:val="decimal"/>
      <w:lvlText w:val="1.%1."/>
      <w:lvlJc w:val="left"/>
      <w:pPr>
        <w:ind w:left="360" w:hanging="360"/>
      </w:pPr>
      <w:rPr>
        <w:rFonts w:hint="default"/>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B391479"/>
    <w:multiLevelType w:val="multilevel"/>
    <w:tmpl w:val="48DA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E46E0"/>
    <w:multiLevelType w:val="multilevel"/>
    <w:tmpl w:val="7CA0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937376"/>
    <w:multiLevelType w:val="multilevel"/>
    <w:tmpl w:val="A156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BB5DB6"/>
    <w:multiLevelType w:val="multilevel"/>
    <w:tmpl w:val="AFB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281480"/>
    <w:multiLevelType w:val="multilevel"/>
    <w:tmpl w:val="353A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31898"/>
    <w:multiLevelType w:val="multilevel"/>
    <w:tmpl w:val="6EDA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E2FC3"/>
    <w:multiLevelType w:val="multilevel"/>
    <w:tmpl w:val="F23E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682D81"/>
    <w:multiLevelType w:val="multilevel"/>
    <w:tmpl w:val="C804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7072A0"/>
    <w:multiLevelType w:val="multilevel"/>
    <w:tmpl w:val="6112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B240D7"/>
    <w:multiLevelType w:val="multilevel"/>
    <w:tmpl w:val="535E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FC7B55"/>
    <w:multiLevelType w:val="multilevel"/>
    <w:tmpl w:val="9CBE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7D1D7D"/>
    <w:multiLevelType w:val="multilevel"/>
    <w:tmpl w:val="E4D6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0D7383"/>
    <w:multiLevelType w:val="multilevel"/>
    <w:tmpl w:val="9452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E35B08"/>
    <w:multiLevelType w:val="hybridMultilevel"/>
    <w:tmpl w:val="1A160A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4526799"/>
    <w:multiLevelType w:val="multilevel"/>
    <w:tmpl w:val="4650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63774A"/>
    <w:multiLevelType w:val="multilevel"/>
    <w:tmpl w:val="428A0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666BFA"/>
    <w:multiLevelType w:val="multilevel"/>
    <w:tmpl w:val="471E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7C20F5"/>
    <w:multiLevelType w:val="multilevel"/>
    <w:tmpl w:val="2478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BF18AF"/>
    <w:multiLevelType w:val="multilevel"/>
    <w:tmpl w:val="549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00409F"/>
    <w:multiLevelType w:val="multilevel"/>
    <w:tmpl w:val="C082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A72B63"/>
    <w:multiLevelType w:val="multilevel"/>
    <w:tmpl w:val="83A4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0307B0"/>
    <w:multiLevelType w:val="multilevel"/>
    <w:tmpl w:val="1096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D91A41"/>
    <w:multiLevelType w:val="multilevel"/>
    <w:tmpl w:val="D10E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E67B43"/>
    <w:multiLevelType w:val="multilevel"/>
    <w:tmpl w:val="FA6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962FBF"/>
    <w:multiLevelType w:val="multilevel"/>
    <w:tmpl w:val="BB9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D05B2E"/>
    <w:multiLevelType w:val="multilevel"/>
    <w:tmpl w:val="5842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7B3B07"/>
    <w:multiLevelType w:val="multilevel"/>
    <w:tmpl w:val="72B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DB2AAA"/>
    <w:multiLevelType w:val="multilevel"/>
    <w:tmpl w:val="12B4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5E1E28"/>
    <w:multiLevelType w:val="multilevel"/>
    <w:tmpl w:val="52AE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C31E7C"/>
    <w:multiLevelType w:val="multilevel"/>
    <w:tmpl w:val="7AA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04487D"/>
    <w:multiLevelType w:val="multilevel"/>
    <w:tmpl w:val="2BEA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8B6A88"/>
    <w:multiLevelType w:val="multilevel"/>
    <w:tmpl w:val="7B0C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565C57"/>
    <w:multiLevelType w:val="multilevel"/>
    <w:tmpl w:val="9038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CD0569"/>
    <w:multiLevelType w:val="multilevel"/>
    <w:tmpl w:val="69B4C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AA03EC"/>
    <w:multiLevelType w:val="multilevel"/>
    <w:tmpl w:val="39A2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3351C6"/>
    <w:multiLevelType w:val="multilevel"/>
    <w:tmpl w:val="AFF2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F53FA1"/>
    <w:multiLevelType w:val="multilevel"/>
    <w:tmpl w:val="6620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680B6F"/>
    <w:multiLevelType w:val="multilevel"/>
    <w:tmpl w:val="88489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241474"/>
    <w:multiLevelType w:val="multilevel"/>
    <w:tmpl w:val="D648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6E0964"/>
    <w:multiLevelType w:val="multilevel"/>
    <w:tmpl w:val="ED7C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885A2B"/>
    <w:multiLevelType w:val="multilevel"/>
    <w:tmpl w:val="E3F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DD2797"/>
    <w:multiLevelType w:val="multilevel"/>
    <w:tmpl w:val="0382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E86D35"/>
    <w:multiLevelType w:val="multilevel"/>
    <w:tmpl w:val="8DD8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1E7F11"/>
    <w:multiLevelType w:val="multilevel"/>
    <w:tmpl w:val="172E9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A6F75"/>
    <w:multiLevelType w:val="multilevel"/>
    <w:tmpl w:val="49C8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763960"/>
    <w:multiLevelType w:val="multilevel"/>
    <w:tmpl w:val="C264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D61604"/>
    <w:multiLevelType w:val="multilevel"/>
    <w:tmpl w:val="89AE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CC4F53"/>
    <w:multiLevelType w:val="multilevel"/>
    <w:tmpl w:val="AF9A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4404D"/>
    <w:multiLevelType w:val="multilevel"/>
    <w:tmpl w:val="18C4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AA1A6C"/>
    <w:multiLevelType w:val="multilevel"/>
    <w:tmpl w:val="C618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E3144C"/>
    <w:multiLevelType w:val="multilevel"/>
    <w:tmpl w:val="B35C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451143"/>
    <w:multiLevelType w:val="multilevel"/>
    <w:tmpl w:val="DEAE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544C0D"/>
    <w:multiLevelType w:val="multilevel"/>
    <w:tmpl w:val="A7C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052CC"/>
    <w:multiLevelType w:val="multilevel"/>
    <w:tmpl w:val="2904F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0D0513"/>
    <w:multiLevelType w:val="multilevel"/>
    <w:tmpl w:val="9C40A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BB465C"/>
    <w:multiLevelType w:val="multilevel"/>
    <w:tmpl w:val="0046B59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6C432746"/>
    <w:multiLevelType w:val="multilevel"/>
    <w:tmpl w:val="CE04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2F74C7"/>
    <w:multiLevelType w:val="multilevel"/>
    <w:tmpl w:val="92EA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851BD0"/>
    <w:multiLevelType w:val="hybridMultilevel"/>
    <w:tmpl w:val="2E76C5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72587618"/>
    <w:multiLevelType w:val="multilevel"/>
    <w:tmpl w:val="B17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0D4545"/>
    <w:multiLevelType w:val="hybridMultilevel"/>
    <w:tmpl w:val="3E9AFE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92C6D66"/>
    <w:multiLevelType w:val="hybridMultilevel"/>
    <w:tmpl w:val="59ACB8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7A394171"/>
    <w:multiLevelType w:val="multilevel"/>
    <w:tmpl w:val="AD48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C35DD9"/>
    <w:multiLevelType w:val="multilevel"/>
    <w:tmpl w:val="325C843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7DA15493"/>
    <w:multiLevelType w:val="multilevel"/>
    <w:tmpl w:val="883C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875695">
    <w:abstractNumId w:val="32"/>
  </w:num>
  <w:num w:numId="2" w16cid:durableId="1844392642">
    <w:abstractNumId w:val="83"/>
  </w:num>
  <w:num w:numId="3" w16cid:durableId="319044351">
    <w:abstractNumId w:val="2"/>
  </w:num>
  <w:num w:numId="4" w16cid:durableId="933169027">
    <w:abstractNumId w:val="63"/>
  </w:num>
  <w:num w:numId="5" w16cid:durableId="283469308">
    <w:abstractNumId w:val="35"/>
  </w:num>
  <w:num w:numId="6" w16cid:durableId="2117364556">
    <w:abstractNumId w:val="21"/>
  </w:num>
  <w:num w:numId="7" w16cid:durableId="852651937">
    <w:abstractNumId w:val="77"/>
  </w:num>
  <w:num w:numId="8" w16cid:durableId="104886902">
    <w:abstractNumId w:val="80"/>
  </w:num>
  <w:num w:numId="9" w16cid:durableId="1478301780">
    <w:abstractNumId w:val="82"/>
  </w:num>
  <w:num w:numId="10" w16cid:durableId="1535576808">
    <w:abstractNumId w:val="85"/>
  </w:num>
  <w:num w:numId="11" w16cid:durableId="1871189014">
    <w:abstractNumId w:val="68"/>
  </w:num>
  <w:num w:numId="12" w16cid:durableId="2121953154">
    <w:abstractNumId w:val="47"/>
  </w:num>
  <w:num w:numId="13" w16cid:durableId="1712608889">
    <w:abstractNumId w:val="9"/>
  </w:num>
  <w:num w:numId="14" w16cid:durableId="667246291">
    <w:abstractNumId w:val="28"/>
  </w:num>
  <w:num w:numId="15" w16cid:durableId="798719575">
    <w:abstractNumId w:val="8"/>
  </w:num>
  <w:num w:numId="16" w16cid:durableId="1284964569">
    <w:abstractNumId w:val="34"/>
  </w:num>
  <w:num w:numId="17" w16cid:durableId="62340486">
    <w:abstractNumId w:val="52"/>
  </w:num>
  <w:num w:numId="18" w16cid:durableId="686642469">
    <w:abstractNumId w:val="5"/>
  </w:num>
  <w:num w:numId="19" w16cid:durableId="1205024320">
    <w:abstractNumId w:val="29"/>
  </w:num>
  <w:num w:numId="20" w16cid:durableId="768816069">
    <w:abstractNumId w:val="1"/>
  </w:num>
  <w:num w:numId="21" w16cid:durableId="1838423796">
    <w:abstractNumId w:val="53"/>
  </w:num>
  <w:num w:numId="22" w16cid:durableId="2091346878">
    <w:abstractNumId w:val="38"/>
  </w:num>
  <w:num w:numId="23" w16cid:durableId="582763678">
    <w:abstractNumId w:val="23"/>
  </w:num>
  <w:num w:numId="24" w16cid:durableId="762337106">
    <w:abstractNumId w:val="27"/>
  </w:num>
  <w:num w:numId="25" w16cid:durableId="85687816">
    <w:abstractNumId w:val="61"/>
  </w:num>
  <w:num w:numId="26" w16cid:durableId="149061116">
    <w:abstractNumId w:val="64"/>
  </w:num>
  <w:num w:numId="27" w16cid:durableId="1277909395">
    <w:abstractNumId w:val="57"/>
  </w:num>
  <w:num w:numId="28" w16cid:durableId="1602568721">
    <w:abstractNumId w:val="33"/>
  </w:num>
  <w:num w:numId="29" w16cid:durableId="1727610234">
    <w:abstractNumId w:val="48"/>
  </w:num>
  <w:num w:numId="30" w16cid:durableId="516584748">
    <w:abstractNumId w:val="49"/>
  </w:num>
  <w:num w:numId="31" w16cid:durableId="267735126">
    <w:abstractNumId w:val="84"/>
  </w:num>
  <w:num w:numId="32" w16cid:durableId="543324099">
    <w:abstractNumId w:val="30"/>
  </w:num>
  <w:num w:numId="33" w16cid:durableId="1715229624">
    <w:abstractNumId w:val="46"/>
  </w:num>
  <w:num w:numId="34" w16cid:durableId="1270504894">
    <w:abstractNumId w:val="15"/>
  </w:num>
  <w:num w:numId="35" w16cid:durableId="185096675">
    <w:abstractNumId w:val="70"/>
  </w:num>
  <w:num w:numId="36" w16cid:durableId="1305311228">
    <w:abstractNumId w:val="22"/>
  </w:num>
  <w:num w:numId="37" w16cid:durableId="1168710982">
    <w:abstractNumId w:val="59"/>
  </w:num>
  <w:num w:numId="38" w16cid:durableId="500318876">
    <w:abstractNumId w:val="78"/>
  </w:num>
  <w:num w:numId="39" w16cid:durableId="326980303">
    <w:abstractNumId w:val="10"/>
  </w:num>
  <w:num w:numId="40" w16cid:durableId="482311528">
    <w:abstractNumId w:val="4"/>
  </w:num>
  <w:num w:numId="41" w16cid:durableId="765152175">
    <w:abstractNumId w:val="65"/>
  </w:num>
  <w:num w:numId="42" w16cid:durableId="1638141692">
    <w:abstractNumId w:val="54"/>
  </w:num>
  <w:num w:numId="43" w16cid:durableId="296762678">
    <w:abstractNumId w:val="44"/>
  </w:num>
  <w:num w:numId="44" w16cid:durableId="1112823662">
    <w:abstractNumId w:val="86"/>
  </w:num>
  <w:num w:numId="45" w16cid:durableId="1566069864">
    <w:abstractNumId w:val="60"/>
  </w:num>
  <w:num w:numId="46" w16cid:durableId="1803109315">
    <w:abstractNumId w:val="0"/>
  </w:num>
  <w:num w:numId="47" w16cid:durableId="1238172138">
    <w:abstractNumId w:val="55"/>
  </w:num>
  <w:num w:numId="48" w16cid:durableId="529731476">
    <w:abstractNumId w:val="37"/>
  </w:num>
  <w:num w:numId="49" w16cid:durableId="1578396721">
    <w:abstractNumId w:val="16"/>
  </w:num>
  <w:num w:numId="50" w16cid:durableId="1250429202">
    <w:abstractNumId w:val="20"/>
  </w:num>
  <w:num w:numId="51" w16cid:durableId="569848038">
    <w:abstractNumId w:val="75"/>
  </w:num>
  <w:num w:numId="52" w16cid:durableId="1090273396">
    <w:abstractNumId w:val="18"/>
  </w:num>
  <w:num w:numId="53" w16cid:durableId="18094600">
    <w:abstractNumId w:val="76"/>
  </w:num>
  <w:num w:numId="54" w16cid:durableId="240218471">
    <w:abstractNumId w:val="39"/>
  </w:num>
  <w:num w:numId="55" w16cid:durableId="1727794335">
    <w:abstractNumId w:val="40"/>
  </w:num>
  <w:num w:numId="56" w16cid:durableId="1907258949">
    <w:abstractNumId w:val="66"/>
  </w:num>
  <w:num w:numId="57" w16cid:durableId="1273825960">
    <w:abstractNumId w:val="14"/>
  </w:num>
  <w:num w:numId="58" w16cid:durableId="597060679">
    <w:abstractNumId w:val="3"/>
  </w:num>
  <w:num w:numId="59" w16cid:durableId="564531748">
    <w:abstractNumId w:val="26"/>
  </w:num>
  <w:num w:numId="60" w16cid:durableId="1700353695">
    <w:abstractNumId w:val="13"/>
  </w:num>
  <w:num w:numId="61" w16cid:durableId="818379635">
    <w:abstractNumId w:val="72"/>
  </w:num>
  <w:num w:numId="62" w16cid:durableId="1807770592">
    <w:abstractNumId w:val="42"/>
  </w:num>
  <w:num w:numId="63" w16cid:durableId="1446773411">
    <w:abstractNumId w:val="51"/>
  </w:num>
  <w:num w:numId="64" w16cid:durableId="968047868">
    <w:abstractNumId w:val="56"/>
  </w:num>
  <w:num w:numId="65" w16cid:durableId="1814757504">
    <w:abstractNumId w:val="50"/>
  </w:num>
  <w:num w:numId="66" w16cid:durableId="921838159">
    <w:abstractNumId w:val="69"/>
  </w:num>
  <w:num w:numId="67" w16cid:durableId="1503931260">
    <w:abstractNumId w:val="73"/>
  </w:num>
  <w:num w:numId="68" w16cid:durableId="414782833">
    <w:abstractNumId w:val="81"/>
  </w:num>
  <w:num w:numId="69" w16cid:durableId="2061005084">
    <w:abstractNumId w:val="45"/>
  </w:num>
  <w:num w:numId="70" w16cid:durableId="830290293">
    <w:abstractNumId w:val="24"/>
  </w:num>
  <w:num w:numId="71" w16cid:durableId="427967254">
    <w:abstractNumId w:val="6"/>
  </w:num>
  <w:num w:numId="72" w16cid:durableId="1739208404">
    <w:abstractNumId w:val="62"/>
  </w:num>
  <w:num w:numId="73" w16cid:durableId="562254146">
    <w:abstractNumId w:val="12"/>
  </w:num>
  <w:num w:numId="74" w16cid:durableId="444008360">
    <w:abstractNumId w:val="25"/>
  </w:num>
  <w:num w:numId="75" w16cid:durableId="382019125">
    <w:abstractNumId w:val="58"/>
  </w:num>
  <w:num w:numId="76" w16cid:durableId="1530725082">
    <w:abstractNumId w:val="41"/>
  </w:num>
  <w:num w:numId="77" w16cid:durableId="72944877">
    <w:abstractNumId w:val="11"/>
  </w:num>
  <w:num w:numId="78" w16cid:durableId="313922191">
    <w:abstractNumId w:val="17"/>
  </w:num>
  <w:num w:numId="79" w16cid:durableId="602298808">
    <w:abstractNumId w:val="36"/>
  </w:num>
  <w:num w:numId="80" w16cid:durableId="572544466">
    <w:abstractNumId w:val="43"/>
  </w:num>
  <w:num w:numId="81" w16cid:durableId="1494222724">
    <w:abstractNumId w:val="31"/>
  </w:num>
  <w:num w:numId="82" w16cid:durableId="1132216339">
    <w:abstractNumId w:val="7"/>
  </w:num>
  <w:num w:numId="83" w16cid:durableId="1173951698">
    <w:abstractNumId w:val="67"/>
  </w:num>
  <w:num w:numId="84" w16cid:durableId="1169709648">
    <w:abstractNumId w:val="71"/>
  </w:num>
  <w:num w:numId="85" w16cid:durableId="1960725034">
    <w:abstractNumId w:val="79"/>
  </w:num>
  <w:num w:numId="86" w16cid:durableId="219362747">
    <w:abstractNumId w:val="74"/>
  </w:num>
  <w:num w:numId="87" w16cid:durableId="552503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0F6"/>
    <w:rsid w:val="00000FED"/>
    <w:rsid w:val="00002F78"/>
    <w:rsid w:val="00004B14"/>
    <w:rsid w:val="00010259"/>
    <w:rsid w:val="00026043"/>
    <w:rsid w:val="00054E44"/>
    <w:rsid w:val="000652E8"/>
    <w:rsid w:val="00072325"/>
    <w:rsid w:val="00073578"/>
    <w:rsid w:val="00076B0E"/>
    <w:rsid w:val="00087305"/>
    <w:rsid w:val="000A5593"/>
    <w:rsid w:val="000D26CB"/>
    <w:rsid w:val="00100C69"/>
    <w:rsid w:val="00110D19"/>
    <w:rsid w:val="00131B05"/>
    <w:rsid w:val="00150914"/>
    <w:rsid w:val="001670F6"/>
    <w:rsid w:val="001772FE"/>
    <w:rsid w:val="001A3A50"/>
    <w:rsid w:val="001A6FE8"/>
    <w:rsid w:val="001B580F"/>
    <w:rsid w:val="00231DBF"/>
    <w:rsid w:val="002503EE"/>
    <w:rsid w:val="00291017"/>
    <w:rsid w:val="00297A22"/>
    <w:rsid w:val="002A23E0"/>
    <w:rsid w:val="002A4C3D"/>
    <w:rsid w:val="002B1179"/>
    <w:rsid w:val="002B4333"/>
    <w:rsid w:val="002D049B"/>
    <w:rsid w:val="002F7E34"/>
    <w:rsid w:val="00322258"/>
    <w:rsid w:val="00342433"/>
    <w:rsid w:val="003524B5"/>
    <w:rsid w:val="0036322F"/>
    <w:rsid w:val="00373DAB"/>
    <w:rsid w:val="00376E1F"/>
    <w:rsid w:val="00381DD4"/>
    <w:rsid w:val="003D57B4"/>
    <w:rsid w:val="003E1976"/>
    <w:rsid w:val="003F2CE8"/>
    <w:rsid w:val="003F5428"/>
    <w:rsid w:val="00434D7C"/>
    <w:rsid w:val="004421F8"/>
    <w:rsid w:val="00481056"/>
    <w:rsid w:val="0048336B"/>
    <w:rsid w:val="004A2D59"/>
    <w:rsid w:val="004D2E5F"/>
    <w:rsid w:val="004D44C4"/>
    <w:rsid w:val="004D5136"/>
    <w:rsid w:val="004F38BD"/>
    <w:rsid w:val="00541C7A"/>
    <w:rsid w:val="00547D5F"/>
    <w:rsid w:val="005552DC"/>
    <w:rsid w:val="00556AB8"/>
    <w:rsid w:val="005847AC"/>
    <w:rsid w:val="00594793"/>
    <w:rsid w:val="0059762A"/>
    <w:rsid w:val="005B3C0D"/>
    <w:rsid w:val="005C5EAA"/>
    <w:rsid w:val="005D142F"/>
    <w:rsid w:val="006123E9"/>
    <w:rsid w:val="00626D04"/>
    <w:rsid w:val="006448AF"/>
    <w:rsid w:val="00646E37"/>
    <w:rsid w:val="00655322"/>
    <w:rsid w:val="0066339C"/>
    <w:rsid w:val="00673884"/>
    <w:rsid w:val="006A3475"/>
    <w:rsid w:val="006B1E4C"/>
    <w:rsid w:val="006C3E4D"/>
    <w:rsid w:val="006D32BB"/>
    <w:rsid w:val="006F117C"/>
    <w:rsid w:val="0070733E"/>
    <w:rsid w:val="007207E9"/>
    <w:rsid w:val="007416EC"/>
    <w:rsid w:val="007B6100"/>
    <w:rsid w:val="007D05DA"/>
    <w:rsid w:val="007D0A66"/>
    <w:rsid w:val="007D0E10"/>
    <w:rsid w:val="007F18D4"/>
    <w:rsid w:val="0080764B"/>
    <w:rsid w:val="00815B78"/>
    <w:rsid w:val="00841743"/>
    <w:rsid w:val="008523BB"/>
    <w:rsid w:val="0086583E"/>
    <w:rsid w:val="00893FE3"/>
    <w:rsid w:val="008965C1"/>
    <w:rsid w:val="008B46BC"/>
    <w:rsid w:val="008E243B"/>
    <w:rsid w:val="008F1189"/>
    <w:rsid w:val="009312ED"/>
    <w:rsid w:val="009621C2"/>
    <w:rsid w:val="00976B4E"/>
    <w:rsid w:val="0098059A"/>
    <w:rsid w:val="009B4EA4"/>
    <w:rsid w:val="009D43F3"/>
    <w:rsid w:val="009D6E53"/>
    <w:rsid w:val="009E0E25"/>
    <w:rsid w:val="009E540F"/>
    <w:rsid w:val="00A1477A"/>
    <w:rsid w:val="00A20231"/>
    <w:rsid w:val="00A25A6F"/>
    <w:rsid w:val="00A4166F"/>
    <w:rsid w:val="00A474F0"/>
    <w:rsid w:val="00A62F75"/>
    <w:rsid w:val="00A80E30"/>
    <w:rsid w:val="00AA2572"/>
    <w:rsid w:val="00AA3637"/>
    <w:rsid w:val="00AB35E4"/>
    <w:rsid w:val="00AD32F3"/>
    <w:rsid w:val="00AD7B2F"/>
    <w:rsid w:val="00AE12CD"/>
    <w:rsid w:val="00AF5E93"/>
    <w:rsid w:val="00B07B17"/>
    <w:rsid w:val="00B163DF"/>
    <w:rsid w:val="00B634D6"/>
    <w:rsid w:val="00B643E3"/>
    <w:rsid w:val="00BC109E"/>
    <w:rsid w:val="00BD6189"/>
    <w:rsid w:val="00C13ED0"/>
    <w:rsid w:val="00C144DC"/>
    <w:rsid w:val="00C24BCF"/>
    <w:rsid w:val="00C26E42"/>
    <w:rsid w:val="00C570BA"/>
    <w:rsid w:val="00C72BB7"/>
    <w:rsid w:val="00C96FA5"/>
    <w:rsid w:val="00CA1E4D"/>
    <w:rsid w:val="00CB2AA8"/>
    <w:rsid w:val="00CC63CB"/>
    <w:rsid w:val="00CD5378"/>
    <w:rsid w:val="00CE0348"/>
    <w:rsid w:val="00D100C4"/>
    <w:rsid w:val="00D17420"/>
    <w:rsid w:val="00D314D6"/>
    <w:rsid w:val="00D50851"/>
    <w:rsid w:val="00D511D0"/>
    <w:rsid w:val="00D7245B"/>
    <w:rsid w:val="00D955CE"/>
    <w:rsid w:val="00D965CA"/>
    <w:rsid w:val="00DA0972"/>
    <w:rsid w:val="00E00041"/>
    <w:rsid w:val="00E4794A"/>
    <w:rsid w:val="00E61C79"/>
    <w:rsid w:val="00E627A5"/>
    <w:rsid w:val="00E67B37"/>
    <w:rsid w:val="00E83302"/>
    <w:rsid w:val="00EA7D6A"/>
    <w:rsid w:val="00EF7B12"/>
    <w:rsid w:val="00F035F6"/>
    <w:rsid w:val="00F04396"/>
    <w:rsid w:val="00F302DF"/>
    <w:rsid w:val="00F50FCE"/>
    <w:rsid w:val="00F557DB"/>
    <w:rsid w:val="00F64404"/>
    <w:rsid w:val="00F65647"/>
    <w:rsid w:val="00F764B1"/>
    <w:rsid w:val="00F94B26"/>
    <w:rsid w:val="00F95729"/>
    <w:rsid w:val="00FA0152"/>
    <w:rsid w:val="00FA4137"/>
    <w:rsid w:val="00FB0E39"/>
    <w:rsid w:val="00FB5227"/>
    <w:rsid w:val="00FC02C0"/>
    <w:rsid w:val="00FC0BB1"/>
    <w:rsid w:val="00FD35B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24474"/>
  <w15:chartTrackingRefBased/>
  <w15:docId w15:val="{B1257F7C-682B-4D47-BDAD-441848E3E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42F"/>
    <w:rPr>
      <w:rFonts w:ascii="Century Gothic" w:hAnsi="Century Gothic"/>
    </w:rPr>
  </w:style>
  <w:style w:type="paragraph" w:styleId="Heading1">
    <w:name w:val="heading 1"/>
    <w:basedOn w:val="Normal"/>
    <w:next w:val="Normal"/>
    <w:link w:val="Heading1Char"/>
    <w:uiPriority w:val="9"/>
    <w:qFormat/>
    <w:rsid w:val="00F50FCE"/>
    <w:pPr>
      <w:keepNext/>
      <w:keepLines/>
      <w:spacing w:before="360" w:after="80"/>
      <w:outlineLvl w:val="0"/>
    </w:pPr>
    <w:rPr>
      <w:rFonts w:ascii="Arial" w:eastAsiaTheme="majorEastAsia" w:hAnsi="Arial"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7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7B1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7B1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F7B1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F7B1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F7B1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F7B1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F7B1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FCE"/>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50FCE"/>
    <w:rPr>
      <w:rFonts w:ascii="Century Gothic" w:eastAsiaTheme="majorEastAsia" w:hAnsi="Century Gothic" w:cstheme="majorBidi"/>
      <w:spacing w:val="-10"/>
      <w:kern w:val="28"/>
      <w:sz w:val="56"/>
      <w:szCs w:val="56"/>
    </w:rPr>
  </w:style>
  <w:style w:type="character" w:customStyle="1" w:styleId="Heading1Char">
    <w:name w:val="Heading 1 Char"/>
    <w:basedOn w:val="DefaultParagraphFont"/>
    <w:link w:val="Heading1"/>
    <w:uiPriority w:val="9"/>
    <w:rsid w:val="00F50FCE"/>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EF7B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7B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7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7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7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B12"/>
    <w:rPr>
      <w:rFonts w:eastAsiaTheme="majorEastAsia" w:cstheme="majorBidi"/>
      <w:color w:val="272727" w:themeColor="text1" w:themeTint="D8"/>
    </w:rPr>
  </w:style>
  <w:style w:type="paragraph" w:styleId="Subtitle">
    <w:name w:val="Subtitle"/>
    <w:basedOn w:val="Normal"/>
    <w:next w:val="Normal"/>
    <w:link w:val="SubtitleChar"/>
    <w:uiPriority w:val="11"/>
    <w:qFormat/>
    <w:rsid w:val="00EF7B1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B12"/>
    <w:pPr>
      <w:spacing w:before="160"/>
      <w:jc w:val="center"/>
    </w:pPr>
    <w:rPr>
      <w:i/>
      <w:iCs/>
      <w:color w:val="404040" w:themeColor="text1" w:themeTint="BF"/>
    </w:rPr>
  </w:style>
  <w:style w:type="character" w:customStyle="1" w:styleId="QuoteChar">
    <w:name w:val="Quote Char"/>
    <w:basedOn w:val="DefaultParagraphFont"/>
    <w:link w:val="Quote"/>
    <w:uiPriority w:val="29"/>
    <w:rsid w:val="00EF7B12"/>
    <w:rPr>
      <w:rFonts w:ascii="Century Gothic" w:hAnsi="Century Gothic"/>
      <w:i/>
      <w:iCs/>
      <w:color w:val="404040" w:themeColor="text1" w:themeTint="BF"/>
    </w:rPr>
  </w:style>
  <w:style w:type="paragraph" w:styleId="ListParagraph">
    <w:name w:val="List Paragraph"/>
    <w:basedOn w:val="Normal"/>
    <w:uiPriority w:val="34"/>
    <w:qFormat/>
    <w:rsid w:val="00EF7B12"/>
    <w:pPr>
      <w:ind w:left="720"/>
      <w:contextualSpacing/>
    </w:pPr>
  </w:style>
  <w:style w:type="character" w:styleId="IntenseEmphasis">
    <w:name w:val="Intense Emphasis"/>
    <w:basedOn w:val="DefaultParagraphFont"/>
    <w:uiPriority w:val="21"/>
    <w:qFormat/>
    <w:rsid w:val="00EF7B12"/>
    <w:rPr>
      <w:i/>
      <w:iCs/>
      <w:color w:val="0F4761" w:themeColor="accent1" w:themeShade="BF"/>
    </w:rPr>
  </w:style>
  <w:style w:type="paragraph" w:styleId="IntenseQuote">
    <w:name w:val="Intense Quote"/>
    <w:basedOn w:val="Normal"/>
    <w:next w:val="Normal"/>
    <w:link w:val="IntenseQuoteChar"/>
    <w:uiPriority w:val="30"/>
    <w:qFormat/>
    <w:rsid w:val="00EF7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7B12"/>
    <w:rPr>
      <w:rFonts w:ascii="Century Gothic" w:hAnsi="Century Gothic"/>
      <w:i/>
      <w:iCs/>
      <w:color w:val="0F4761" w:themeColor="accent1" w:themeShade="BF"/>
    </w:rPr>
  </w:style>
  <w:style w:type="character" w:styleId="IntenseReference">
    <w:name w:val="Intense Reference"/>
    <w:basedOn w:val="DefaultParagraphFont"/>
    <w:uiPriority w:val="32"/>
    <w:qFormat/>
    <w:rsid w:val="00EF7B12"/>
    <w:rPr>
      <w:b/>
      <w:bCs/>
      <w:smallCaps/>
      <w:color w:val="0F4761" w:themeColor="accent1" w:themeShade="BF"/>
      <w:spacing w:val="5"/>
    </w:rPr>
  </w:style>
  <w:style w:type="paragraph" w:styleId="NoSpacing">
    <w:name w:val="No Spacing"/>
    <w:link w:val="NoSpacingChar"/>
    <w:uiPriority w:val="1"/>
    <w:qFormat/>
    <w:rsid w:val="00EF7B12"/>
    <w:pPr>
      <w:spacing w:after="0" w:line="240" w:lineRule="auto"/>
    </w:pPr>
    <w:rPr>
      <w:rFonts w:eastAsiaTheme="minorEastAsia"/>
      <w:kern w:val="0"/>
      <w:sz w:val="22"/>
      <w:szCs w:val="22"/>
      <w:lang w:val="en-US"/>
    </w:rPr>
  </w:style>
  <w:style w:type="character" w:customStyle="1" w:styleId="NoSpacingChar">
    <w:name w:val="No Spacing Char"/>
    <w:basedOn w:val="DefaultParagraphFont"/>
    <w:link w:val="NoSpacing"/>
    <w:uiPriority w:val="1"/>
    <w:rsid w:val="00EF7B12"/>
    <w:rPr>
      <w:rFonts w:eastAsiaTheme="minorEastAsia"/>
      <w:kern w:val="0"/>
      <w:sz w:val="22"/>
      <w:szCs w:val="22"/>
      <w:lang w:val="en-US"/>
    </w:rPr>
  </w:style>
  <w:style w:type="paragraph" w:styleId="Header">
    <w:name w:val="header"/>
    <w:basedOn w:val="Normal"/>
    <w:link w:val="HeaderChar"/>
    <w:uiPriority w:val="99"/>
    <w:unhideWhenUsed/>
    <w:rsid w:val="00EF7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B12"/>
    <w:rPr>
      <w:rFonts w:ascii="Century Gothic" w:hAnsi="Century Gothic"/>
    </w:rPr>
  </w:style>
  <w:style w:type="paragraph" w:styleId="Footer">
    <w:name w:val="footer"/>
    <w:basedOn w:val="Normal"/>
    <w:link w:val="FooterChar"/>
    <w:uiPriority w:val="99"/>
    <w:unhideWhenUsed/>
    <w:rsid w:val="00EF7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B12"/>
    <w:rPr>
      <w:rFonts w:ascii="Century Gothic" w:hAnsi="Century Gothic"/>
    </w:rPr>
  </w:style>
  <w:style w:type="paragraph" w:styleId="TOCHeading">
    <w:name w:val="TOC Heading"/>
    <w:basedOn w:val="Heading1"/>
    <w:next w:val="Normal"/>
    <w:uiPriority w:val="39"/>
    <w:unhideWhenUsed/>
    <w:qFormat/>
    <w:rsid w:val="001670F6"/>
    <w:pPr>
      <w:spacing w:before="240" w:after="0" w:line="259" w:lineRule="auto"/>
      <w:outlineLvl w:val="9"/>
    </w:pPr>
    <w:rPr>
      <w:rFonts w:asciiTheme="majorHAnsi" w:hAnsiTheme="majorHAnsi"/>
      <w:kern w:val="0"/>
      <w:sz w:val="32"/>
      <w:szCs w:val="32"/>
      <w:lang w:val="en-US"/>
      <w14:ligatures w14:val="none"/>
    </w:rPr>
  </w:style>
  <w:style w:type="paragraph" w:styleId="TOC2">
    <w:name w:val="toc 2"/>
    <w:basedOn w:val="Normal"/>
    <w:next w:val="Normal"/>
    <w:autoRedefine/>
    <w:uiPriority w:val="39"/>
    <w:unhideWhenUsed/>
    <w:rsid w:val="00A1477A"/>
    <w:pPr>
      <w:tabs>
        <w:tab w:val="right" w:pos="10456"/>
      </w:tabs>
      <w:spacing w:after="100" w:line="259" w:lineRule="auto"/>
      <w:ind w:left="221"/>
    </w:pPr>
    <w:rPr>
      <w:rFonts w:ascii="Arial" w:eastAsiaTheme="minorEastAsia" w:hAnsi="Arial" w:cs="Arial"/>
      <w:noProof/>
      <w:kern w:val="0"/>
      <w:lang w:val="en-US"/>
      <w14:ligatures w14:val="none"/>
    </w:rPr>
  </w:style>
  <w:style w:type="paragraph" w:styleId="TOC1">
    <w:name w:val="toc 1"/>
    <w:basedOn w:val="Normal"/>
    <w:next w:val="Normal"/>
    <w:autoRedefine/>
    <w:uiPriority w:val="39"/>
    <w:unhideWhenUsed/>
    <w:rsid w:val="00594793"/>
    <w:pPr>
      <w:tabs>
        <w:tab w:val="right" w:pos="10456"/>
      </w:tabs>
      <w:spacing w:after="100" w:line="259" w:lineRule="auto"/>
    </w:pPr>
    <w:rPr>
      <w:rFonts w:eastAsiaTheme="minorEastAsia" w:cs="Times New Roman"/>
      <w:b/>
      <w:bCs/>
      <w:noProof/>
      <w:kern w:val="0"/>
      <w:sz w:val="28"/>
      <w:szCs w:val="28"/>
      <w:lang w:val="en-US"/>
      <w14:ligatures w14:val="none"/>
    </w:rPr>
  </w:style>
  <w:style w:type="paragraph" w:styleId="TOC3">
    <w:name w:val="toc 3"/>
    <w:basedOn w:val="Normal"/>
    <w:next w:val="Normal"/>
    <w:autoRedefine/>
    <w:uiPriority w:val="39"/>
    <w:unhideWhenUsed/>
    <w:rsid w:val="00100C69"/>
    <w:pPr>
      <w:spacing w:after="100" w:line="259" w:lineRule="auto"/>
      <w:ind w:left="440"/>
    </w:pPr>
    <w:rPr>
      <w:rFonts w:asciiTheme="minorHAnsi" w:eastAsiaTheme="minorEastAsia" w:hAnsiTheme="minorHAnsi" w:cs="Times New Roman"/>
      <w:kern w:val="0"/>
      <w:sz w:val="22"/>
      <w:szCs w:val="22"/>
      <w:lang w:val="en-US"/>
      <w14:ligatures w14:val="none"/>
    </w:rPr>
  </w:style>
  <w:style w:type="character" w:styleId="Hyperlink">
    <w:name w:val="Hyperlink"/>
    <w:basedOn w:val="DefaultParagraphFont"/>
    <w:uiPriority w:val="99"/>
    <w:unhideWhenUsed/>
    <w:rsid w:val="00100C69"/>
    <w:rPr>
      <w:color w:val="467886" w:themeColor="hyperlink"/>
      <w:u w:val="single"/>
    </w:rPr>
  </w:style>
  <w:style w:type="table" w:styleId="GridTable4-Accent1">
    <w:name w:val="Grid Table 4 Accent 1"/>
    <w:basedOn w:val="TableNormal"/>
    <w:uiPriority w:val="49"/>
    <w:rsid w:val="006F117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175064">
      <w:bodyDiv w:val="1"/>
      <w:marLeft w:val="0"/>
      <w:marRight w:val="0"/>
      <w:marTop w:val="0"/>
      <w:marBottom w:val="0"/>
      <w:divBdr>
        <w:top w:val="none" w:sz="0" w:space="0" w:color="auto"/>
        <w:left w:val="none" w:sz="0" w:space="0" w:color="auto"/>
        <w:bottom w:val="none" w:sz="0" w:space="0" w:color="auto"/>
        <w:right w:val="none" w:sz="0" w:space="0" w:color="auto"/>
      </w:divBdr>
    </w:div>
    <w:div w:id="1021399466">
      <w:bodyDiv w:val="1"/>
      <w:marLeft w:val="0"/>
      <w:marRight w:val="0"/>
      <w:marTop w:val="0"/>
      <w:marBottom w:val="0"/>
      <w:divBdr>
        <w:top w:val="none" w:sz="0" w:space="0" w:color="auto"/>
        <w:left w:val="none" w:sz="0" w:space="0" w:color="auto"/>
        <w:bottom w:val="none" w:sz="0" w:space="0" w:color="auto"/>
        <w:right w:val="none" w:sz="0" w:space="0" w:color="auto"/>
      </w:divBdr>
    </w:div>
    <w:div w:id="1338852154">
      <w:bodyDiv w:val="1"/>
      <w:marLeft w:val="0"/>
      <w:marRight w:val="0"/>
      <w:marTop w:val="0"/>
      <w:marBottom w:val="0"/>
      <w:divBdr>
        <w:top w:val="none" w:sz="0" w:space="0" w:color="auto"/>
        <w:left w:val="none" w:sz="0" w:space="0" w:color="auto"/>
        <w:bottom w:val="none" w:sz="0" w:space="0" w:color="auto"/>
        <w:right w:val="none" w:sz="0" w:space="0" w:color="auto"/>
      </w:divBdr>
    </w:div>
    <w:div w:id="179432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ah\Documents\Custom%20Office%20Templates\Assignment_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Reasons for chosing MVC</c:v>
                </c:pt>
              </c:strCache>
            </c:strRef>
          </c:tx>
          <c:dPt>
            <c:idx val="0"/>
            <c:bubble3D val="0"/>
            <c:spPr>
              <a:gradFill rotWithShape="1">
                <a:gsLst>
                  <a:gs pos="0">
                    <a:schemeClr val="accent4">
                      <a:tint val="58000"/>
                      <a:satMod val="103000"/>
                      <a:lumMod val="102000"/>
                      <a:tint val="94000"/>
                    </a:schemeClr>
                  </a:gs>
                  <a:gs pos="50000">
                    <a:schemeClr val="accent4">
                      <a:tint val="58000"/>
                      <a:satMod val="110000"/>
                      <a:lumMod val="100000"/>
                      <a:shade val="100000"/>
                    </a:schemeClr>
                  </a:gs>
                  <a:gs pos="100000">
                    <a:schemeClr val="accent4">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0C9-483B-BAF8-9CDA477A696C}"/>
              </c:ext>
            </c:extLst>
          </c:dPt>
          <c:dPt>
            <c:idx val="1"/>
            <c:bubble3D val="0"/>
            <c:spPr>
              <a:gradFill rotWithShape="1">
                <a:gsLst>
                  <a:gs pos="0">
                    <a:schemeClr val="accent4">
                      <a:tint val="86000"/>
                      <a:satMod val="103000"/>
                      <a:lumMod val="102000"/>
                      <a:tint val="94000"/>
                    </a:schemeClr>
                  </a:gs>
                  <a:gs pos="50000">
                    <a:schemeClr val="accent4">
                      <a:tint val="86000"/>
                      <a:satMod val="110000"/>
                      <a:lumMod val="100000"/>
                      <a:shade val="100000"/>
                    </a:schemeClr>
                  </a:gs>
                  <a:gs pos="100000">
                    <a:schemeClr val="accent4">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0C9-483B-BAF8-9CDA477A696C}"/>
              </c:ext>
            </c:extLst>
          </c:dPt>
          <c:dPt>
            <c:idx val="2"/>
            <c:bubble3D val="0"/>
            <c:spPr>
              <a:gradFill rotWithShape="1">
                <a:gsLst>
                  <a:gs pos="0">
                    <a:schemeClr val="accent4">
                      <a:shade val="86000"/>
                      <a:satMod val="103000"/>
                      <a:lumMod val="102000"/>
                      <a:tint val="94000"/>
                    </a:schemeClr>
                  </a:gs>
                  <a:gs pos="50000">
                    <a:schemeClr val="accent4">
                      <a:shade val="86000"/>
                      <a:satMod val="110000"/>
                      <a:lumMod val="100000"/>
                      <a:shade val="100000"/>
                    </a:schemeClr>
                  </a:gs>
                  <a:gs pos="100000">
                    <a:schemeClr val="accent4">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0C9-483B-BAF8-9CDA477A696C}"/>
              </c:ext>
            </c:extLst>
          </c:dPt>
          <c:dPt>
            <c:idx val="3"/>
            <c:bubble3D val="0"/>
            <c:spPr>
              <a:gradFill rotWithShape="1">
                <a:gsLst>
                  <a:gs pos="0">
                    <a:schemeClr val="accent4">
                      <a:shade val="58000"/>
                      <a:satMod val="103000"/>
                      <a:lumMod val="102000"/>
                      <a:tint val="94000"/>
                    </a:schemeClr>
                  </a:gs>
                  <a:gs pos="50000">
                    <a:schemeClr val="accent4">
                      <a:shade val="58000"/>
                      <a:satMod val="110000"/>
                      <a:lumMod val="100000"/>
                      <a:shade val="100000"/>
                    </a:schemeClr>
                  </a:gs>
                  <a:gs pos="100000">
                    <a:schemeClr val="accent4">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0C9-483B-BAF8-9CDA477A696C}"/>
              </c:ext>
            </c:extLst>
          </c:dPt>
          <c:dLbls>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Razor views</c:v>
                </c:pt>
                <c:pt idx="1">
                  <c:v>Entity Frameworks</c:v>
                </c:pt>
                <c:pt idx="2">
                  <c:v>Easy RBAC</c:v>
                </c:pt>
                <c:pt idx="3">
                  <c:v>It's easier than WPF</c:v>
                </c:pt>
              </c:strCache>
            </c:strRef>
          </c:cat>
          <c:val>
            <c:numRef>
              <c:f>Sheet1!$B$2:$B$5</c:f>
              <c:numCache>
                <c:formatCode>General</c:formatCode>
                <c:ptCount val="4"/>
                <c:pt idx="0">
                  <c:v>5</c:v>
                </c:pt>
                <c:pt idx="1">
                  <c:v>5</c:v>
                </c:pt>
                <c:pt idx="2">
                  <c:v>5</c:v>
                </c:pt>
                <c:pt idx="3">
                  <c:v>50</c:v>
                </c:pt>
              </c:numCache>
            </c:numRef>
          </c:val>
          <c:extLst>
            <c:ext xmlns:c16="http://schemas.microsoft.com/office/drawing/2014/chart" uri="{C3380CC4-5D6E-409C-BE32-E72D297353CC}">
              <c16:uniqueId val="{00000008-90C9-483B-BAF8-9CDA477A696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8E1942F9392EA498B55B858348E281B" ma:contentTypeVersion="11" ma:contentTypeDescription="Create a new document." ma:contentTypeScope="" ma:versionID="7562866d079933c8bdbf7c27a62e9529">
  <xsd:schema xmlns:xsd="http://www.w3.org/2001/XMLSchema" xmlns:xs="http://www.w3.org/2001/XMLSchema" xmlns:p="http://schemas.microsoft.com/office/2006/metadata/properties" xmlns:ns3="bb45650c-8522-4951-b8cb-cf6a33c479f6" targetNamespace="http://schemas.microsoft.com/office/2006/metadata/properties" ma:root="true" ma:fieldsID="0a25a181d27454da7cbbaa0bccd85166" ns3:_="">
    <xsd:import namespace="bb45650c-8522-4951-b8cb-cf6a33c479f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5650c-8522-4951-b8cb-cf6a33c479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b45650c-8522-4951-b8cb-cf6a33c479f6" xsi:nil="true"/>
  </documentManagement>
</p:properties>
</file>

<file path=customXml/itemProps1.xml><?xml version="1.0" encoding="utf-8"?>
<ds:datastoreItem xmlns:ds="http://schemas.openxmlformats.org/officeDocument/2006/customXml" ds:itemID="{BE55457F-691F-4954-BFB2-FB79221A9F89}">
  <ds:schemaRefs>
    <ds:schemaRef ds:uri="http://schemas.openxmlformats.org/officeDocument/2006/bibliography"/>
  </ds:schemaRefs>
</ds:datastoreItem>
</file>

<file path=customXml/itemProps2.xml><?xml version="1.0" encoding="utf-8"?>
<ds:datastoreItem xmlns:ds="http://schemas.openxmlformats.org/officeDocument/2006/customXml" ds:itemID="{8316E815-FE7C-414C-8DE0-987C288DA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5650c-8522-4951-b8cb-cf6a33c479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8E0653-826A-4547-8F46-EACF5F96EED4}">
  <ds:schemaRefs>
    <ds:schemaRef ds:uri="http://schemas.microsoft.com/sharepoint/v3/contenttype/forms"/>
  </ds:schemaRefs>
</ds:datastoreItem>
</file>

<file path=customXml/itemProps4.xml><?xml version="1.0" encoding="utf-8"?>
<ds:datastoreItem xmlns:ds="http://schemas.openxmlformats.org/officeDocument/2006/customXml" ds:itemID="{057A4930-2BBC-493A-A0DF-69E1EC644133}">
  <ds:schemaRefs>
    <ds:schemaRef ds:uri="http://schemas.microsoft.com/office/2006/metadata/properties"/>
    <ds:schemaRef ds:uri="http://schemas.microsoft.com/office/infopath/2007/PartnerControls"/>
    <ds:schemaRef ds:uri="bb45650c-8522-4951-b8cb-cf6a33c479f6"/>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Assignment_Template</Template>
  <TotalTime>28</TotalTime>
  <Pages>43</Pages>
  <Words>5630</Words>
  <Characters>32095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Kylah Irvine</dc:creator>
  <cp:keywords/>
  <dc:description/>
  <cp:lastModifiedBy>Kylah Irvine</cp:lastModifiedBy>
  <cp:revision>3</cp:revision>
  <dcterms:created xsi:type="dcterms:W3CDTF">2025-09-09T07:23:00Z</dcterms:created>
  <dcterms:modified xsi:type="dcterms:W3CDTF">2025-09-09T14:01:00Z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0x010100A8E1942F9392EA498B55B858348E281B</vt:lpwstr>
  </property>
</Properties>
</file>